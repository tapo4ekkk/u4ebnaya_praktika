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DA10E" w14:textId="78BA20D3" w:rsidR="00990EAC" w:rsidRPr="006904C1" w:rsidRDefault="00990EAC" w:rsidP="00277614">
      <w:pPr>
        <w:ind w:left="2126"/>
        <w:rPr>
          <w:rFonts w:cs="Times New Roman"/>
          <w:noProof/>
          <w:szCs w:val="24"/>
        </w:rPr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:rsidRPr="006904C1" w14:paraId="171EF3DA" w14:textId="77777777" w:rsidTr="00990EAC">
        <w:tc>
          <w:tcPr>
            <w:tcW w:w="4821" w:type="dxa"/>
          </w:tcPr>
          <w:p w14:paraId="78A88FFE" w14:textId="77777777" w:rsidR="00990EAC" w:rsidRPr="006904C1" w:rsidRDefault="00990EAC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СОГЛАСОВАНО</w:t>
            </w:r>
          </w:p>
        </w:tc>
        <w:tc>
          <w:tcPr>
            <w:tcW w:w="1162" w:type="dxa"/>
          </w:tcPr>
          <w:p w14:paraId="75A8F17D" w14:textId="77777777" w:rsidR="00990EAC" w:rsidRPr="006904C1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904C1" w:rsidRDefault="00990EAC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УТВЕРЖДАЮ</w:t>
            </w:r>
          </w:p>
        </w:tc>
      </w:tr>
      <w:tr w:rsidR="00035A26" w:rsidRPr="006904C1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197DB628" w14:textId="5A82405A" w:rsidR="00990EAC" w:rsidRPr="006904C1" w:rsidRDefault="00F62A47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Преподаватель по анализу и разработке ТЗ</w:t>
            </w:r>
          </w:p>
          <w:p w14:paraId="06C1ECB5" w14:textId="75C27657" w:rsidR="00990EAC" w:rsidRPr="006904C1" w:rsidRDefault="00990EAC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________________</w:t>
            </w:r>
            <w:r w:rsidR="00FD0C4A" w:rsidRPr="006904C1">
              <w:rPr>
                <w:rFonts w:cs="Times New Roman"/>
                <w:szCs w:val="24"/>
              </w:rPr>
              <w:t xml:space="preserve"> </w:t>
            </w:r>
            <w:r w:rsidR="00306387" w:rsidRPr="006904C1">
              <w:rPr>
                <w:rFonts w:cs="Times New Roman"/>
                <w:szCs w:val="24"/>
              </w:rPr>
              <w:t>Жукова</w:t>
            </w:r>
            <w:r w:rsidR="003915BE" w:rsidRPr="006904C1">
              <w:rPr>
                <w:rFonts w:cs="Times New Roman"/>
                <w:szCs w:val="24"/>
              </w:rPr>
              <w:t xml:space="preserve"> </w:t>
            </w:r>
            <w:r w:rsidR="00306387" w:rsidRPr="006904C1">
              <w:rPr>
                <w:rFonts w:cs="Times New Roman"/>
                <w:szCs w:val="24"/>
              </w:rPr>
              <w:t>М</w:t>
            </w:r>
            <w:r w:rsidR="003915BE" w:rsidRPr="006904C1">
              <w:rPr>
                <w:rFonts w:cs="Times New Roman"/>
                <w:szCs w:val="24"/>
              </w:rPr>
              <w:t>.</w:t>
            </w:r>
            <w:r w:rsidR="00306387" w:rsidRPr="006904C1">
              <w:rPr>
                <w:rFonts w:cs="Times New Roman"/>
                <w:szCs w:val="24"/>
              </w:rPr>
              <w:t>Н</w:t>
            </w:r>
            <w:r w:rsidR="003915BE" w:rsidRPr="006904C1">
              <w:rPr>
                <w:rFonts w:cs="Times New Roman"/>
                <w:szCs w:val="24"/>
              </w:rPr>
              <w:t>.</w:t>
            </w:r>
          </w:p>
          <w:p w14:paraId="7168C491" w14:textId="3FEFA818" w:rsidR="00990EAC" w:rsidRPr="006904C1" w:rsidRDefault="00D31A36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«____» _____________ 20__</w:t>
            </w:r>
            <w:r w:rsidR="00990EAC" w:rsidRPr="006904C1">
              <w:rPr>
                <w:rFonts w:cs="Times New Roman"/>
                <w:szCs w:val="24"/>
              </w:rPr>
              <w:t> г.</w:t>
            </w:r>
          </w:p>
        </w:tc>
        <w:tc>
          <w:tcPr>
            <w:tcW w:w="1162" w:type="dxa"/>
          </w:tcPr>
          <w:p w14:paraId="5B49D94C" w14:textId="77777777" w:rsidR="00990EAC" w:rsidRPr="006904C1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6610491C" w:rsidR="00990EAC" w:rsidRPr="006904C1" w:rsidRDefault="00DC5FE1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Руководитель</w:t>
            </w:r>
            <w:r w:rsidR="00F62A47" w:rsidRPr="006904C1">
              <w:rPr>
                <w:rFonts w:cs="Times New Roman"/>
                <w:szCs w:val="24"/>
              </w:rPr>
              <w:t xml:space="preserve"> ОП</w:t>
            </w:r>
          </w:p>
          <w:p w14:paraId="091DDD7E" w14:textId="243212A8" w:rsidR="00990EAC" w:rsidRPr="006904C1" w:rsidRDefault="00990EAC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________________</w:t>
            </w:r>
            <w:r w:rsidR="00FD0C4A" w:rsidRPr="006904C1">
              <w:rPr>
                <w:rFonts w:cs="Times New Roman"/>
                <w:szCs w:val="24"/>
              </w:rPr>
              <w:t xml:space="preserve"> Чистяков Г.А.</w:t>
            </w:r>
          </w:p>
          <w:p w14:paraId="3DBEE99F" w14:textId="4059611F" w:rsidR="00990EAC" w:rsidRPr="006904C1" w:rsidRDefault="00D31A36" w:rsidP="00A6518F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«____» _____________ 20__</w:t>
            </w:r>
            <w:r w:rsidR="00990EAC" w:rsidRPr="006904C1">
              <w:rPr>
                <w:rFonts w:cs="Times New Roman"/>
                <w:szCs w:val="24"/>
              </w:rPr>
              <w:t> г.</w:t>
            </w:r>
          </w:p>
        </w:tc>
      </w:tr>
    </w:tbl>
    <w:p w14:paraId="2AAA6B2A" w14:textId="77777777" w:rsidR="00990EAC" w:rsidRPr="006904C1" w:rsidRDefault="00990EAC" w:rsidP="00EA6493">
      <w:pPr>
        <w:rPr>
          <w:rFonts w:cs="Times New Roman"/>
          <w:noProof/>
          <w:szCs w:val="24"/>
        </w:rPr>
      </w:pPr>
    </w:p>
    <w:p w14:paraId="66DDFF13" w14:textId="77777777" w:rsidR="00990EAC" w:rsidRPr="006904C1" w:rsidRDefault="00990EAC" w:rsidP="00990EAC">
      <w:pPr>
        <w:rPr>
          <w:rFonts w:cs="Times New Roman"/>
          <w:szCs w:val="24"/>
        </w:rPr>
      </w:pPr>
    </w:p>
    <w:p w14:paraId="6D8F6D6B" w14:textId="77777777" w:rsidR="00990EAC" w:rsidRPr="006904C1" w:rsidRDefault="00990EAC" w:rsidP="007E01F7">
      <w:pPr>
        <w:ind w:firstLine="0"/>
        <w:rPr>
          <w:rFonts w:cs="Times New Roman"/>
          <w:szCs w:val="24"/>
        </w:rPr>
      </w:pPr>
    </w:p>
    <w:p w14:paraId="326582D4" w14:textId="6E9C214C" w:rsidR="00990EAC" w:rsidRPr="00A23666" w:rsidRDefault="00A6518F" w:rsidP="00A6518F">
      <w:pPr>
        <w:pStyle w:val="vguxTitleDocName"/>
        <w:rPr>
          <w:rFonts w:cs="Times New Roman"/>
          <w:szCs w:val="32"/>
          <w:lang w:val="ru-RU"/>
        </w:rPr>
      </w:pPr>
      <w:r w:rsidRPr="006904C1">
        <w:rPr>
          <w:rFonts w:cs="Times New Roman"/>
          <w:szCs w:val="32"/>
          <w:lang w:val="ru-RU"/>
        </w:rPr>
        <w:t>ТЕХНИЧЕСКОЕ ЗАДАНИЕ</w:t>
      </w:r>
    </w:p>
    <w:p w14:paraId="0A9957D8" w14:textId="528A6942" w:rsidR="0013162A" w:rsidRPr="006904C1" w:rsidRDefault="00990EAC" w:rsidP="0013162A">
      <w:pPr>
        <w:ind w:firstLine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на </w:t>
      </w:r>
      <w:r w:rsidR="00F2337D" w:rsidRPr="006904C1">
        <w:rPr>
          <w:rFonts w:cs="Times New Roman"/>
          <w:szCs w:val="24"/>
        </w:rPr>
        <w:t>разработку</w:t>
      </w:r>
    </w:p>
    <w:p w14:paraId="1AC91821" w14:textId="0BA8E846" w:rsidR="00990EAC" w:rsidRDefault="00A23666" w:rsidP="0013162A">
      <w:pPr>
        <w:ind w:firstLine="0"/>
        <w:jc w:val="center"/>
        <w:rPr>
          <w:rFonts w:asciiTheme="minorHAnsi" w:eastAsia="Malgun Gothic" w:hAnsiTheme="minorHAnsi" w:cs="Malgun Gothic"/>
          <w:szCs w:val="24"/>
          <w:u w:val="single"/>
        </w:rPr>
      </w:pPr>
      <w:r w:rsidRPr="00A23666">
        <w:rPr>
          <w:rFonts w:ascii="Malgun Gothic" w:eastAsia="Malgun Gothic" w:hAnsi="Malgun Gothic" w:cs="Malgun Gothic"/>
          <w:szCs w:val="24"/>
          <w:u w:val="single"/>
        </w:rPr>
        <w:t>ㅤ</w:t>
      </w:r>
      <w:r w:rsidRPr="00A23666">
        <w:rPr>
          <w:rFonts w:ascii="Malgun Gothic" w:eastAsia="Malgun Gothic" w:hAnsi="Malgun Gothic" w:cs="Malgun Gothic" w:hint="eastAsia"/>
          <w:szCs w:val="24"/>
          <w:u w:val="single"/>
        </w:rPr>
        <w:t>ㅤ</w:t>
      </w:r>
      <w:r w:rsidRPr="00A23666">
        <w:rPr>
          <w:rFonts w:ascii="Malgun Gothic" w:eastAsia="Malgun Gothic" w:hAnsi="Malgun Gothic" w:cs="Malgun Gothic"/>
          <w:szCs w:val="24"/>
          <w:u w:val="single"/>
        </w:rPr>
        <w:t>ㅤ</w:t>
      </w:r>
      <w:r w:rsidR="00B2571F" w:rsidRPr="000D644B">
        <w:rPr>
          <w:rFonts w:cs="Times New Roman"/>
          <w:szCs w:val="24"/>
          <w:u w:val="single"/>
        </w:rPr>
        <w:t>игры «</w:t>
      </w:r>
      <w:r w:rsidR="00B101E0">
        <w:rPr>
          <w:rFonts w:cs="Times New Roman"/>
          <w:szCs w:val="24"/>
          <w:u w:val="single"/>
        </w:rPr>
        <w:t>Пинг-п</w:t>
      </w:r>
      <w:r w:rsidR="005F75DE">
        <w:rPr>
          <w:rFonts w:cs="Times New Roman"/>
          <w:szCs w:val="24"/>
          <w:u w:val="single"/>
        </w:rPr>
        <w:t>онг</w:t>
      </w:r>
      <w:r>
        <w:rPr>
          <w:rFonts w:cs="Times New Roman"/>
          <w:szCs w:val="24"/>
          <w:u w:val="single"/>
        </w:rPr>
        <w:t>»</w:t>
      </w:r>
      <w:r w:rsidRPr="00A23666">
        <w:rPr>
          <w:rFonts w:ascii="Malgun Gothic" w:eastAsia="Malgun Gothic" w:hAnsi="Malgun Gothic" w:cs="Malgun Gothic" w:hint="eastAsia"/>
          <w:szCs w:val="24"/>
          <w:u w:val="single"/>
        </w:rPr>
        <w:t>ㅤ</w:t>
      </w:r>
      <w:r w:rsidRPr="00A23666">
        <w:rPr>
          <w:rFonts w:ascii="Malgun Gothic" w:eastAsia="Malgun Gothic" w:hAnsi="Malgun Gothic" w:cs="Malgun Gothic"/>
          <w:szCs w:val="24"/>
          <w:u w:val="single"/>
        </w:rPr>
        <w:t>ㅤㅤ</w:t>
      </w:r>
    </w:p>
    <w:p w14:paraId="34FD5519" w14:textId="77777777" w:rsidR="00A23666" w:rsidRPr="00A23666" w:rsidRDefault="00A23666" w:rsidP="0013162A">
      <w:pPr>
        <w:ind w:firstLine="0"/>
        <w:jc w:val="center"/>
        <w:rPr>
          <w:rFonts w:asciiTheme="minorHAnsi" w:hAnsiTheme="minorHAnsi" w:cs="Times New Roman"/>
          <w:szCs w:val="24"/>
        </w:rPr>
      </w:pPr>
    </w:p>
    <w:p w14:paraId="2FAF6D5A" w14:textId="77777777" w:rsidR="00990EAC" w:rsidRPr="006904C1" w:rsidRDefault="00990EAC" w:rsidP="00303DC8">
      <w:pPr>
        <w:rPr>
          <w:rFonts w:cs="Times New Roman"/>
          <w:szCs w:val="24"/>
        </w:rPr>
      </w:pPr>
    </w:p>
    <w:p w14:paraId="7802D47B" w14:textId="77777777" w:rsidR="00990EAC" w:rsidRPr="006904C1" w:rsidRDefault="00990EAC" w:rsidP="00303DC8">
      <w:pPr>
        <w:rPr>
          <w:rFonts w:cs="Times New Roman"/>
          <w:szCs w:val="24"/>
        </w:rPr>
      </w:pPr>
    </w:p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:rsidRPr="006904C1" w14:paraId="6C30B23A" w14:textId="77777777" w:rsidTr="003E22A5">
        <w:tc>
          <w:tcPr>
            <w:tcW w:w="4821" w:type="dxa"/>
          </w:tcPr>
          <w:p w14:paraId="1F9E7B21" w14:textId="77777777" w:rsidR="00990EAC" w:rsidRPr="006904C1" w:rsidRDefault="00990EAC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904C1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904C1" w:rsidRDefault="00990EAC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СОГЛАСОВАНО</w:t>
            </w:r>
          </w:p>
        </w:tc>
      </w:tr>
      <w:tr w:rsidR="00DB67CB" w:rsidRPr="006904C1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904C1" w:rsidRDefault="00F62A47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Студент к</w:t>
            </w:r>
            <w:r w:rsidR="002502BF" w:rsidRPr="006904C1">
              <w:rPr>
                <w:rFonts w:cs="Times New Roman"/>
                <w:szCs w:val="24"/>
              </w:rPr>
              <w:t>олледж</w:t>
            </w:r>
            <w:r w:rsidRPr="006904C1">
              <w:rPr>
                <w:rFonts w:cs="Times New Roman"/>
                <w:szCs w:val="24"/>
              </w:rPr>
              <w:t>а</w:t>
            </w:r>
            <w:r w:rsidR="002502BF" w:rsidRPr="006904C1">
              <w:rPr>
                <w:rFonts w:cs="Times New Roman"/>
                <w:szCs w:val="24"/>
              </w:rPr>
              <w:t xml:space="preserve"> ВятГУ</w:t>
            </w:r>
          </w:p>
          <w:p w14:paraId="1BE65011" w14:textId="738D5F23" w:rsidR="00DB67CB" w:rsidRPr="006904C1" w:rsidRDefault="00DB67CB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________________</w:t>
            </w:r>
            <w:r w:rsidR="00FD0C4A" w:rsidRPr="006904C1">
              <w:rPr>
                <w:rFonts w:cs="Times New Roman"/>
                <w:szCs w:val="24"/>
              </w:rPr>
              <w:t xml:space="preserve"> </w:t>
            </w:r>
            <w:r w:rsidR="000A48A2">
              <w:rPr>
                <w:rFonts w:cs="Times New Roman"/>
                <w:szCs w:val="24"/>
              </w:rPr>
              <w:t>Милосердов Р.Д.</w:t>
            </w:r>
          </w:p>
          <w:p w14:paraId="391E9847" w14:textId="39FD68BF" w:rsidR="00DB67CB" w:rsidRPr="006904C1" w:rsidRDefault="00DB67CB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«____» _____________ 20__ г.</w:t>
            </w:r>
          </w:p>
        </w:tc>
        <w:tc>
          <w:tcPr>
            <w:tcW w:w="1134" w:type="dxa"/>
          </w:tcPr>
          <w:p w14:paraId="65C4A658" w14:textId="77777777" w:rsidR="00DB67CB" w:rsidRPr="006904C1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64244D7F" w:rsidR="00DB67CB" w:rsidRPr="006904C1" w:rsidRDefault="002502BF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Преподаватель по учебной практике</w:t>
            </w:r>
          </w:p>
          <w:p w14:paraId="2CA16E67" w14:textId="0575E2B9" w:rsidR="00DB67CB" w:rsidRPr="006904C1" w:rsidRDefault="00DB67CB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________________</w:t>
            </w:r>
            <w:r w:rsidR="00FD0C4A" w:rsidRPr="006904C1">
              <w:rPr>
                <w:rFonts w:cs="Times New Roman"/>
                <w:szCs w:val="24"/>
              </w:rPr>
              <w:t xml:space="preserve"> </w:t>
            </w:r>
            <w:r w:rsidR="00985C10" w:rsidRPr="006904C1">
              <w:rPr>
                <w:rFonts w:cs="Times New Roman"/>
                <w:szCs w:val="24"/>
              </w:rPr>
              <w:t>Мамаева</w:t>
            </w:r>
            <w:r w:rsidR="00FD0C4A" w:rsidRPr="006904C1">
              <w:rPr>
                <w:rFonts w:cs="Times New Roman"/>
                <w:szCs w:val="24"/>
              </w:rPr>
              <w:t xml:space="preserve"> </w:t>
            </w:r>
            <w:r w:rsidR="00985C10" w:rsidRPr="006904C1">
              <w:rPr>
                <w:rFonts w:cs="Times New Roman"/>
                <w:szCs w:val="24"/>
              </w:rPr>
              <w:t>Е</w:t>
            </w:r>
            <w:r w:rsidR="00FD0C4A" w:rsidRPr="006904C1">
              <w:rPr>
                <w:rFonts w:cs="Times New Roman"/>
                <w:szCs w:val="24"/>
              </w:rPr>
              <w:t>.</w:t>
            </w:r>
            <w:r w:rsidR="00985C10" w:rsidRPr="006904C1">
              <w:rPr>
                <w:rFonts w:cs="Times New Roman"/>
                <w:szCs w:val="24"/>
              </w:rPr>
              <w:t>А</w:t>
            </w:r>
            <w:r w:rsidR="00FD0C4A" w:rsidRPr="006904C1">
              <w:rPr>
                <w:rFonts w:cs="Times New Roman"/>
                <w:szCs w:val="24"/>
              </w:rPr>
              <w:t>.</w:t>
            </w:r>
          </w:p>
          <w:p w14:paraId="481526AE" w14:textId="28E6C5C8" w:rsidR="00D37FCB" w:rsidRPr="006904C1" w:rsidRDefault="00DB67CB" w:rsidP="0013162A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«____» _____________ 20__ г.</w:t>
            </w:r>
          </w:p>
        </w:tc>
      </w:tr>
      <w:tr w:rsidR="003E22A5" w:rsidRPr="006904C1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6904C1" w:rsidRDefault="003E22A5" w:rsidP="003E22A5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</w:tcPr>
          <w:p w14:paraId="26659269" w14:textId="77777777" w:rsidR="003E22A5" w:rsidRPr="006904C1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37EF1496" w:rsidR="003E22A5" w:rsidRPr="006904C1" w:rsidRDefault="003E22A5" w:rsidP="003E22A5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СОГЛАСОВАНО</w:t>
            </w:r>
          </w:p>
        </w:tc>
      </w:tr>
      <w:tr w:rsidR="003E22A5" w:rsidRPr="006904C1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3E22A5" w:rsidRPr="006904C1" w:rsidRDefault="003E22A5" w:rsidP="003E22A5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</w:tcPr>
          <w:p w14:paraId="74CB39DC" w14:textId="77777777" w:rsidR="003E22A5" w:rsidRPr="006904C1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69F58FF0" w14:textId="7F05D23F" w:rsidR="003E22A5" w:rsidRPr="006904C1" w:rsidRDefault="002502BF" w:rsidP="003E22A5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 xml:space="preserve">Преподаватель по </w:t>
            </w:r>
            <w:r w:rsidR="00EA7476" w:rsidRPr="006904C1">
              <w:rPr>
                <w:rFonts w:cs="Times New Roman"/>
                <w:szCs w:val="24"/>
              </w:rPr>
              <w:t>внедрению</w:t>
            </w:r>
            <w:r w:rsidRPr="006904C1">
              <w:rPr>
                <w:rFonts w:cs="Times New Roman"/>
                <w:szCs w:val="24"/>
              </w:rPr>
              <w:t xml:space="preserve"> ИС</w:t>
            </w:r>
          </w:p>
          <w:p w14:paraId="0C9FD50A" w14:textId="60674A53" w:rsidR="003E22A5" w:rsidRPr="006904C1" w:rsidRDefault="003E22A5" w:rsidP="003E22A5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_____________</w:t>
            </w:r>
            <w:r w:rsidR="00985C10" w:rsidRPr="006904C1">
              <w:rPr>
                <w:rFonts w:cs="Times New Roman"/>
                <w:szCs w:val="24"/>
              </w:rPr>
              <w:t>Самоделкин</w:t>
            </w:r>
            <w:r w:rsidR="00FD0C4A" w:rsidRPr="006904C1">
              <w:rPr>
                <w:rFonts w:cs="Times New Roman"/>
                <w:szCs w:val="24"/>
              </w:rPr>
              <w:t xml:space="preserve"> </w:t>
            </w:r>
            <w:r w:rsidR="00985C10" w:rsidRPr="006904C1">
              <w:rPr>
                <w:rFonts w:cs="Times New Roman"/>
                <w:szCs w:val="24"/>
              </w:rPr>
              <w:t>П</w:t>
            </w:r>
            <w:r w:rsidR="00FD0C4A" w:rsidRPr="006904C1">
              <w:rPr>
                <w:rFonts w:cs="Times New Roman"/>
                <w:szCs w:val="24"/>
              </w:rPr>
              <w:t>.</w:t>
            </w:r>
            <w:r w:rsidR="00985C10" w:rsidRPr="006904C1">
              <w:rPr>
                <w:rFonts w:cs="Times New Roman"/>
                <w:szCs w:val="24"/>
              </w:rPr>
              <w:t>А</w:t>
            </w:r>
            <w:r w:rsidR="00FD0C4A" w:rsidRPr="006904C1">
              <w:rPr>
                <w:rFonts w:cs="Times New Roman"/>
                <w:szCs w:val="24"/>
              </w:rPr>
              <w:t>.</w:t>
            </w:r>
          </w:p>
          <w:p w14:paraId="3377A854" w14:textId="6ABC94DB" w:rsidR="003E22A5" w:rsidRPr="006904C1" w:rsidRDefault="003E22A5" w:rsidP="003E22A5">
            <w:pPr>
              <w:ind w:firstLine="0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«____» _____________ 20__ г.</w:t>
            </w:r>
          </w:p>
        </w:tc>
      </w:tr>
    </w:tbl>
    <w:p w14:paraId="4EEED0FE" w14:textId="52D2A6A5" w:rsidR="00D2756B" w:rsidRPr="006904C1" w:rsidRDefault="00D2756B" w:rsidP="003E22A5">
      <w:pPr>
        <w:ind w:firstLine="0"/>
        <w:rPr>
          <w:rFonts w:cs="Times New Roman"/>
          <w:szCs w:val="24"/>
        </w:rPr>
      </w:pPr>
    </w:p>
    <w:p w14:paraId="4110DC7E" w14:textId="11FCBDFD" w:rsidR="00D2756B" w:rsidRPr="006904C1" w:rsidRDefault="00D2756B" w:rsidP="007E01F7">
      <w:pPr>
        <w:ind w:firstLine="0"/>
        <w:rPr>
          <w:rFonts w:cs="Times New Roman"/>
          <w:szCs w:val="24"/>
        </w:rPr>
      </w:pPr>
    </w:p>
    <w:p w14:paraId="2DD731FE" w14:textId="3117DB9F" w:rsidR="00F113BF" w:rsidRDefault="003279C8" w:rsidP="003279C8">
      <w:pPr>
        <w:tabs>
          <w:tab w:val="left" w:pos="8490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36FAD85C" w14:textId="77777777" w:rsidR="003279C8" w:rsidRDefault="003279C8" w:rsidP="003279C8">
      <w:pPr>
        <w:tabs>
          <w:tab w:val="left" w:pos="8490"/>
        </w:tabs>
        <w:rPr>
          <w:rFonts w:cs="Times New Roman"/>
          <w:szCs w:val="24"/>
        </w:rPr>
      </w:pPr>
    </w:p>
    <w:p w14:paraId="58BDDE6A" w14:textId="77777777" w:rsidR="003279C8" w:rsidRPr="006904C1" w:rsidRDefault="003279C8" w:rsidP="003279C8">
      <w:pPr>
        <w:tabs>
          <w:tab w:val="left" w:pos="8490"/>
        </w:tabs>
        <w:rPr>
          <w:rFonts w:cs="Times New Roman"/>
          <w:szCs w:val="24"/>
        </w:rPr>
      </w:pPr>
    </w:p>
    <w:p w14:paraId="3334347A" w14:textId="2C3D531F" w:rsidR="005A4E60" w:rsidRPr="006904C1" w:rsidRDefault="00D2756B" w:rsidP="00F113BF">
      <w:pPr>
        <w:ind w:firstLine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20</w:t>
      </w:r>
      <w:r w:rsidR="005A4E60" w:rsidRPr="006904C1">
        <w:rPr>
          <w:rFonts w:cs="Times New Roman"/>
          <w:szCs w:val="24"/>
        </w:rPr>
        <w:t>2</w:t>
      </w:r>
      <w:r w:rsidR="000E6457" w:rsidRPr="006904C1">
        <w:rPr>
          <w:rFonts w:cs="Times New Roman"/>
          <w:szCs w:val="24"/>
        </w:rPr>
        <w:t>5</w:t>
      </w:r>
    </w:p>
    <w:p w14:paraId="15D082F6" w14:textId="77777777" w:rsidR="00990EAC" w:rsidRPr="006904C1" w:rsidRDefault="00990EAC" w:rsidP="00347071">
      <w:pPr>
        <w:ind w:firstLine="0"/>
        <w:rPr>
          <w:rFonts w:cs="Times New Roman"/>
          <w:szCs w:val="24"/>
        </w:rPr>
        <w:sectPr w:rsidR="00990EAC" w:rsidRPr="006904C1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Pr="006904C1" w:rsidRDefault="00990EAC" w:rsidP="00A6518F">
      <w:pPr>
        <w:pStyle w:val="vguCContentName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lastRenderedPageBreak/>
        <w:t>Содержание</w:t>
      </w:r>
    </w:p>
    <w:p w14:paraId="11102778" w14:textId="4698F62E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Введение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………………………………………………………………………………….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2D243D">
        <w:rPr>
          <w:rFonts w:ascii="Times New Roman" w:hAnsi="Times New Roman" w:cs="Times New Roman"/>
          <w:color w:val="000000" w:themeColor="text1"/>
          <w:sz w:val="24"/>
          <w:szCs w:val="24"/>
        </w:rPr>
        <w:t>…………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33C6EAEE" w14:textId="361DFF86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   </w:t>
      </w:r>
      <w:r w:rsidR="002D243D">
        <w:rPr>
          <w:rFonts w:ascii="Times New Roman" w:hAnsi="Times New Roman" w:cs="Times New Roman"/>
          <w:color w:val="000000" w:themeColor="text1"/>
          <w:sz w:val="24"/>
          <w:szCs w:val="24"/>
        </w:rPr>
        <w:t>Термины и определения……………………………………………………………....................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712F791C" w14:textId="32405907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Перечень со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кращений…………………………………………………………………………...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45462068" w14:textId="35AEF126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Основные сведения о разработке……………………………………………………………….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2E560BBA" w14:textId="3948C232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Наименование разработки………………………………………………………………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360C9F29" w14:textId="58835573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3.2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Цель и задачи…………………………………………………………………………….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1D42B167" w14:textId="4088BFA5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3.3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Све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дения об участниках разработки……………………………………………………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229C772A" w14:textId="09EEA0DA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3.4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Сроки разработки………………………………………………………………………..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67944951" w14:textId="69DC0D6E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.5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Назначение разработки………………………………………………………………….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14:paraId="3ECD9812" w14:textId="58CD7A30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предметной области………………………………………………………………….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p w14:paraId="704FB6BD" w14:textId="7AE37560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4.1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Просто Еще Один Пинг Понг…………………………………………………………...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</w:p>
    <w:p w14:paraId="3D226673" w14:textId="465C3084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4.2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Атари Понг……………………………………………………………………………….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</w:p>
    <w:p w14:paraId="6BC111EE" w14:textId="76CDB1C5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4.3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Шот Понг………………………………………………………………………………..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</w:p>
    <w:p w14:paraId="68D9D497" w14:textId="366D23AF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ования к результатам разработки………………………………………………………..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</w:p>
    <w:p w14:paraId="07BD8BE3" w14:textId="37DD6BF0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5.1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Правила игры…………………………………………………………………………...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</w:p>
    <w:p w14:paraId="0DAC2D94" w14:textId="7F34ED1C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5.2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функциям………………………………………………………………..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</w:p>
    <w:p w14:paraId="215D3D64" w14:textId="125AF76D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5.3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ования к показателям назначения………………………………………………..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13</w:t>
      </w:r>
    </w:p>
    <w:p w14:paraId="1108E8C4" w14:textId="652CE029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5.4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 пользовательскому интерфейсу……………………………………….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14</w:t>
      </w:r>
    </w:p>
    <w:p w14:paraId="1DD66CF7" w14:textId="58D64269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5.5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видам обеспечения……………………………………………………..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 w:rsidRPr="00464CDF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14:paraId="461EF754" w14:textId="7BFF2506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2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5.5.1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я к математическому обеспечению……………………………….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 w:rsidRPr="00464CDF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14:paraId="2D0322D0" w14:textId="3E8F1CAC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 w:rsidR="004C2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4C2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5.5.2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я к информационному обеспечению……………………………...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 w:rsidRPr="00464CDF">
        <w:rPr>
          <w:rFonts w:ascii="Times New Roman" w:hAnsi="Times New Roman" w:cs="Times New Roman"/>
          <w:color w:val="000000" w:themeColor="text1"/>
          <w:sz w:val="24"/>
          <w:szCs w:val="24"/>
        </w:rPr>
        <w:t>6</w:t>
      </w:r>
    </w:p>
    <w:p w14:paraId="6C5B6279" w14:textId="356A2834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="004C2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5.5.3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 метрологическому обеспечению……………………………...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 w:rsidRPr="00464CDF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</w:p>
    <w:p w14:paraId="08DD9ECB" w14:textId="17DA90B8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="004C2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4C2E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5.5.4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Требования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к техническому обеспечению…………………………………...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7</w:t>
      </w:r>
    </w:p>
    <w:p w14:paraId="39217556" w14:textId="7EDE6597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5.6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надежности……………………………………………………………..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18</w:t>
      </w:r>
    </w:p>
    <w:p w14:paraId="539F48CC" w14:textId="131142CE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5.7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безопасности………………………………………………………</w:t>
      </w:r>
      <w:r w:rsidR="00E911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…...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 w:rsidRPr="00464CDF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</w:p>
    <w:p w14:paraId="20B88ACF" w14:textId="44951025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5.8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патентной чистоте…………………………………………………</w:t>
      </w:r>
      <w:r w:rsidR="00E911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…..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464CDF" w:rsidRPr="00464CDF">
        <w:rPr>
          <w:rFonts w:ascii="Times New Roman" w:hAnsi="Times New Roman" w:cs="Times New Roman"/>
          <w:color w:val="000000" w:themeColor="text1"/>
          <w:sz w:val="24"/>
          <w:szCs w:val="24"/>
        </w:rPr>
        <w:t>8</w:t>
      </w:r>
    </w:p>
    <w:p w14:paraId="62B1F2BA" w14:textId="24D77D74" w:rsidR="007D2AE8" w:rsidRPr="00464CDF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C957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5.9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бования к перспективам развития………………………………………………...</w:t>
      </w:r>
      <w:r w:rsidR="00464CDF">
        <w:rPr>
          <w:rFonts w:ascii="Times New Roman" w:hAnsi="Times New Roman" w:cs="Times New Roman"/>
          <w:color w:val="000000" w:themeColor="text1"/>
          <w:sz w:val="24"/>
          <w:szCs w:val="24"/>
        </w:rPr>
        <w:t>19</w:t>
      </w:r>
    </w:p>
    <w:p w14:paraId="5FB9A701" w14:textId="5C966B77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Состав и содержание работ……………………………………………………………………</w:t>
      </w:r>
      <w:r w:rsidR="00464CDF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</w:p>
    <w:p w14:paraId="7048BE9B" w14:textId="1252B938" w:rsidR="007D2AE8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7   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документированию……………………………………………………………..</w:t>
      </w:r>
      <w:r w:rsidR="00464CDF">
        <w:rPr>
          <w:rFonts w:ascii="Times New Roman" w:hAnsi="Times New Roman" w:cs="Times New Roman"/>
          <w:color w:val="000000" w:themeColor="text1"/>
          <w:sz w:val="24"/>
          <w:szCs w:val="24"/>
        </w:rPr>
        <w:t>22</w:t>
      </w:r>
    </w:p>
    <w:p w14:paraId="3CF0F4E1" w14:textId="5747401E" w:rsidR="00442256" w:rsidRPr="007D2AE8" w:rsidRDefault="007D2AE8" w:rsidP="007D2AE8">
      <w:pPr>
        <w:pStyle w:val="afb"/>
        <w:spacing w:before="0" w:line="276" w:lineRule="auto"/>
        <w:ind w:righ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8   </w:t>
      </w:r>
      <w:r w:rsidRPr="007D2AE8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</w:t>
      </w:r>
      <w:r w:rsidR="00BD1121">
        <w:rPr>
          <w:rFonts w:ascii="Times New Roman" w:hAnsi="Times New Roman" w:cs="Times New Roman"/>
          <w:color w:val="000000" w:themeColor="text1"/>
          <w:sz w:val="24"/>
          <w:szCs w:val="24"/>
        </w:rPr>
        <w:t>я к приемо-сдаточным процедурам……………………………………………….</w:t>
      </w:r>
      <w:r w:rsidR="00464CDF">
        <w:rPr>
          <w:rFonts w:ascii="Times New Roman" w:hAnsi="Times New Roman" w:cs="Times New Roman"/>
          <w:color w:val="000000" w:themeColor="text1"/>
          <w:sz w:val="24"/>
          <w:szCs w:val="24"/>
        </w:rPr>
        <w:t>23</w:t>
      </w:r>
      <w:bookmarkStart w:id="0" w:name="_GoBack"/>
      <w:bookmarkEnd w:id="0"/>
    </w:p>
    <w:p w14:paraId="4DB9FE6F" w14:textId="544B907C" w:rsidR="005A4E60" w:rsidRPr="006904C1" w:rsidRDefault="005A4E60">
      <w:pPr>
        <w:spacing w:before="0" w:after="200" w:line="276" w:lineRule="auto"/>
        <w:ind w:firstLine="0"/>
        <w:contextualSpacing w:val="0"/>
        <w:jc w:val="left"/>
        <w:rPr>
          <w:rFonts w:cs="Times New Roman"/>
          <w:bCs/>
          <w:noProof/>
          <w:szCs w:val="24"/>
        </w:rPr>
      </w:pPr>
      <w:r w:rsidRPr="006904C1">
        <w:rPr>
          <w:rFonts w:cs="Times New Roman"/>
          <w:bCs/>
          <w:noProof/>
          <w:szCs w:val="24"/>
        </w:rPr>
        <w:br w:type="page"/>
      </w:r>
    </w:p>
    <w:p w14:paraId="4CEE3E82" w14:textId="431F0445" w:rsidR="00303DC8" w:rsidRPr="006904C1" w:rsidRDefault="00442256" w:rsidP="00597BAF">
      <w:pPr>
        <w:pStyle w:val="1"/>
        <w:numPr>
          <w:ilvl w:val="0"/>
          <w:numId w:val="0"/>
        </w:numPr>
        <w:spacing w:after="240"/>
        <w:ind w:left="851"/>
        <w:rPr>
          <w:szCs w:val="24"/>
        </w:rPr>
      </w:pPr>
      <w:bookmarkStart w:id="1" w:name="_Toc199200178"/>
      <w:r w:rsidRPr="006904C1">
        <w:rPr>
          <w:szCs w:val="24"/>
        </w:rPr>
        <w:lastRenderedPageBreak/>
        <w:t>Вв</w:t>
      </w:r>
      <w:r w:rsidR="005A4E60" w:rsidRPr="006904C1">
        <w:rPr>
          <w:szCs w:val="24"/>
        </w:rPr>
        <w:t>едение</w:t>
      </w:r>
      <w:bookmarkEnd w:id="1"/>
    </w:p>
    <w:p w14:paraId="5457F129" w14:textId="1038201F" w:rsidR="309EB7E1" w:rsidRPr="006904C1" w:rsidRDefault="00306387" w:rsidP="002A290B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Данный документ является техническим заданием для игры </w:t>
      </w:r>
      <w:r w:rsidR="00BF139F">
        <w:rPr>
          <w:rFonts w:cs="Times New Roman"/>
          <w:szCs w:val="24"/>
        </w:rPr>
        <w:t>Пинг-Понг</w:t>
      </w:r>
      <w:r w:rsidRPr="006904C1">
        <w:rPr>
          <w:rFonts w:cs="Times New Roman"/>
          <w:szCs w:val="24"/>
        </w:rPr>
        <w:t>, в котором описаны общие сведения о разработке, описание предметной области, требования к системе, требования к функциям.</w:t>
      </w:r>
    </w:p>
    <w:p w14:paraId="0EE54E3D" w14:textId="54B94903" w:rsidR="00306387" w:rsidRPr="006904C1" w:rsidRDefault="00306387" w:rsidP="002A290B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Документ регламентирует этапы и сроки разработки, результаты этапов разработки, процедуру приёмо-сдаточных испытаний.</w:t>
      </w:r>
    </w:p>
    <w:p w14:paraId="38583899" w14:textId="77777777" w:rsidR="00306387" w:rsidRPr="006904C1" w:rsidRDefault="00306387" w:rsidP="002A290B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Настоящий документ предназначен для: </w:t>
      </w:r>
    </w:p>
    <w:p w14:paraId="30CBDC34" w14:textId="7D61B8DC" w:rsidR="00306387" w:rsidRPr="002679FB" w:rsidRDefault="00036F26" w:rsidP="003279C8">
      <w:pPr>
        <w:pStyle w:val="a4"/>
        <w:numPr>
          <w:ilvl w:val="0"/>
          <w:numId w:val="33"/>
        </w:numPr>
        <w:ind w:left="0" w:firstLine="851"/>
        <w:rPr>
          <w:rFonts w:cs="Times New Roman"/>
          <w:szCs w:val="24"/>
        </w:rPr>
      </w:pPr>
      <w:r w:rsidRPr="002679FB">
        <w:rPr>
          <w:rFonts w:cs="Times New Roman"/>
          <w:szCs w:val="24"/>
        </w:rPr>
        <w:t>р</w:t>
      </w:r>
      <w:r w:rsidR="00306387" w:rsidRPr="002679FB">
        <w:rPr>
          <w:rFonts w:cs="Times New Roman"/>
          <w:szCs w:val="24"/>
        </w:rPr>
        <w:t>азработчика приложения</w:t>
      </w:r>
      <w:r w:rsidR="00985C10" w:rsidRPr="002679FB">
        <w:rPr>
          <w:rFonts w:cs="Times New Roman"/>
          <w:szCs w:val="24"/>
        </w:rPr>
        <w:t xml:space="preserve"> </w:t>
      </w:r>
      <w:r w:rsidR="002A290B">
        <w:rPr>
          <w:rFonts w:cs="Times New Roman"/>
          <w:szCs w:val="24"/>
        </w:rPr>
        <w:t>—</w:t>
      </w:r>
      <w:r w:rsidR="00985C10" w:rsidRPr="002679FB">
        <w:rPr>
          <w:rFonts w:cs="Times New Roman"/>
          <w:szCs w:val="24"/>
        </w:rPr>
        <w:t xml:space="preserve"> специалиста, который осуществляет разработку программы</w:t>
      </w:r>
      <w:r w:rsidR="001B4FD1" w:rsidRPr="002679FB">
        <w:rPr>
          <w:rFonts w:cs="Times New Roman"/>
          <w:szCs w:val="24"/>
        </w:rPr>
        <w:t xml:space="preserve"> с целью понимания требований к работе</w:t>
      </w:r>
      <w:r w:rsidRPr="002679FB">
        <w:rPr>
          <w:rFonts w:cs="Times New Roman"/>
          <w:szCs w:val="24"/>
        </w:rPr>
        <w:t>;</w:t>
      </w:r>
    </w:p>
    <w:p w14:paraId="6BC1153C" w14:textId="03C5967A" w:rsidR="00306387" w:rsidRPr="002679FB" w:rsidRDefault="00036F26" w:rsidP="003279C8">
      <w:pPr>
        <w:pStyle w:val="a4"/>
        <w:numPr>
          <w:ilvl w:val="0"/>
          <w:numId w:val="33"/>
        </w:numPr>
        <w:ind w:left="0" w:firstLine="851"/>
        <w:rPr>
          <w:rFonts w:cs="Times New Roman"/>
          <w:szCs w:val="24"/>
        </w:rPr>
      </w:pPr>
      <w:r w:rsidRPr="002679FB">
        <w:rPr>
          <w:rFonts w:cs="Times New Roman"/>
          <w:szCs w:val="24"/>
        </w:rPr>
        <w:t>п</w:t>
      </w:r>
      <w:r w:rsidR="00306387" w:rsidRPr="002679FB">
        <w:rPr>
          <w:rFonts w:cs="Times New Roman"/>
          <w:szCs w:val="24"/>
        </w:rPr>
        <w:t>редставителей заказчика работы</w:t>
      </w:r>
      <w:r w:rsidR="00985C10" w:rsidRPr="002679FB">
        <w:rPr>
          <w:rFonts w:cs="Times New Roman"/>
          <w:szCs w:val="24"/>
        </w:rPr>
        <w:t xml:space="preserve"> с целью подтверждения соответствия разработки требованиям</w:t>
      </w:r>
      <w:r w:rsidRPr="002679FB">
        <w:rPr>
          <w:rFonts w:cs="Times New Roman"/>
          <w:szCs w:val="24"/>
        </w:rPr>
        <w:t>;</w:t>
      </w:r>
    </w:p>
    <w:p w14:paraId="4D341E94" w14:textId="4BEEB70B" w:rsidR="00985C10" w:rsidRPr="002679FB" w:rsidRDefault="00036F26" w:rsidP="003279C8">
      <w:pPr>
        <w:pStyle w:val="a4"/>
        <w:numPr>
          <w:ilvl w:val="0"/>
          <w:numId w:val="33"/>
        </w:numPr>
        <w:ind w:left="0" w:firstLine="851"/>
        <w:rPr>
          <w:rFonts w:cs="Times New Roman"/>
          <w:szCs w:val="24"/>
        </w:rPr>
      </w:pPr>
      <w:r w:rsidRPr="002679FB">
        <w:rPr>
          <w:rFonts w:cs="Times New Roman"/>
          <w:szCs w:val="24"/>
        </w:rPr>
        <w:t>п</w:t>
      </w:r>
      <w:r w:rsidR="00985C10" w:rsidRPr="002679FB">
        <w:rPr>
          <w:rFonts w:cs="Times New Roman"/>
          <w:szCs w:val="24"/>
        </w:rPr>
        <w:t>риемо-сдаточной комиссии с целью приемки работы.</w:t>
      </w:r>
    </w:p>
    <w:p w14:paraId="2D459B9F" w14:textId="5A4735FC" w:rsidR="00306387" w:rsidRPr="006904C1" w:rsidRDefault="00306387" w:rsidP="309EB7E1">
      <w:pPr>
        <w:rPr>
          <w:rFonts w:cs="Times New Roman"/>
          <w:szCs w:val="24"/>
        </w:rPr>
      </w:pPr>
    </w:p>
    <w:p w14:paraId="794047BB" w14:textId="4613A314" w:rsidR="00A63893" w:rsidRPr="006904C1" w:rsidRDefault="00EB6A0B" w:rsidP="00597BAF">
      <w:pPr>
        <w:pStyle w:val="1"/>
        <w:spacing w:after="240"/>
        <w:rPr>
          <w:szCs w:val="24"/>
        </w:rPr>
      </w:pPr>
      <w:bookmarkStart w:id="2" w:name="_Toc199200179"/>
      <w:bookmarkStart w:id="3" w:name="_Toc74526610"/>
      <w:bookmarkStart w:id="4" w:name="_Toc128474254"/>
      <w:r w:rsidRPr="006904C1">
        <w:rPr>
          <w:szCs w:val="24"/>
        </w:rPr>
        <w:lastRenderedPageBreak/>
        <w:t>Термины и определения</w:t>
      </w:r>
      <w:bookmarkEnd w:id="2"/>
    </w:p>
    <w:p w14:paraId="6722AB5D" w14:textId="6A43FD22" w:rsidR="00306387" w:rsidRDefault="00D7624C" w:rsidP="003279C8">
      <w:pPr>
        <w:pStyle w:val="a4"/>
        <w:numPr>
          <w:ilvl w:val="0"/>
          <w:numId w:val="34"/>
        </w:numPr>
        <w:ind w:left="0" w:firstLine="851"/>
      </w:pPr>
      <w:r w:rsidRPr="001B2A4D">
        <w:t xml:space="preserve">Тачпад </w:t>
      </w:r>
      <w:r w:rsidR="002A290B">
        <w:t>—</w:t>
      </w:r>
      <w:r w:rsidRPr="001B2A4D">
        <w:t xml:space="preserve"> указывающее устройство с тактильным датчиком, которое позволяет управлять курсором</w:t>
      </w:r>
      <w:r w:rsidR="00106720" w:rsidRPr="001B2A4D">
        <w:t>;</w:t>
      </w:r>
    </w:p>
    <w:p w14:paraId="0CA1C3D6" w14:textId="77777777" w:rsidR="00BF139F" w:rsidRPr="00AC7ACE" w:rsidRDefault="00BF139F" w:rsidP="00BF139F">
      <w:pPr>
        <w:pStyle w:val="a4"/>
        <w:numPr>
          <w:ilvl w:val="0"/>
          <w:numId w:val="34"/>
        </w:numPr>
        <w:ind w:left="0" w:firstLine="851"/>
      </w:pPr>
      <w:r w:rsidRPr="00AC7ACE">
        <w:t>Пинг-Понг – компьютерная игра, симулирующая настольный теннис.</w:t>
      </w:r>
    </w:p>
    <w:p w14:paraId="34E29CBE" w14:textId="77777777" w:rsidR="00BF139F" w:rsidRPr="00AC7ACE" w:rsidRDefault="00BF139F" w:rsidP="00BF139F">
      <w:pPr>
        <w:pStyle w:val="a4"/>
        <w:numPr>
          <w:ilvl w:val="0"/>
          <w:numId w:val="34"/>
        </w:numPr>
        <w:ind w:left="0" w:firstLine="851"/>
      </w:pPr>
      <w:r w:rsidRPr="00AC7ACE">
        <w:t>Игровой объект – элемент игры (мяч, ракетка, игровое поле).</w:t>
      </w:r>
    </w:p>
    <w:p w14:paraId="4D52F51E" w14:textId="396D0BEC" w:rsidR="00BF139F" w:rsidRDefault="00BF139F" w:rsidP="00BF139F">
      <w:pPr>
        <w:pStyle w:val="a4"/>
        <w:numPr>
          <w:ilvl w:val="0"/>
          <w:numId w:val="34"/>
        </w:numPr>
        <w:ind w:left="0" w:firstLine="851"/>
      </w:pPr>
      <w:r w:rsidRPr="00AC7ACE">
        <w:t>Игровая механика – правила взаимодействия объектов в игре.</w:t>
      </w:r>
    </w:p>
    <w:p w14:paraId="76227B09" w14:textId="501BD36F" w:rsidR="00861E3A" w:rsidRDefault="00861E3A" w:rsidP="003279C8">
      <w:pPr>
        <w:pStyle w:val="a4"/>
        <w:numPr>
          <w:ilvl w:val="0"/>
          <w:numId w:val="34"/>
        </w:numPr>
        <w:ind w:left="0" w:firstLine="851"/>
      </w:pPr>
      <w:r>
        <w:t xml:space="preserve">СТП ВятГУ 101-2004 </w:t>
      </w:r>
      <w:r w:rsidR="002A290B">
        <w:t>—</w:t>
      </w:r>
      <w:r>
        <w:t xml:space="preserve"> устанавливает требования к структуре, содержанию и оформлению документов в рамках университета</w:t>
      </w:r>
      <w:r w:rsidRPr="003D765D">
        <w:t>;</w:t>
      </w:r>
    </w:p>
    <w:p w14:paraId="23D707A6" w14:textId="368B28FF" w:rsidR="00861E3A" w:rsidRDefault="00861E3A" w:rsidP="003279C8">
      <w:pPr>
        <w:pStyle w:val="a4"/>
        <w:numPr>
          <w:ilvl w:val="0"/>
          <w:numId w:val="34"/>
        </w:numPr>
        <w:ind w:left="0" w:firstLine="851"/>
      </w:pPr>
      <w:r>
        <w:t xml:space="preserve">ГОСТ 34.602-2020 </w:t>
      </w:r>
      <w:r w:rsidR="002A290B">
        <w:t>—</w:t>
      </w:r>
      <w:r>
        <w:t xml:space="preserve"> включает структуру ТЗ, перечень разделов и рекомендации по их заполнению</w:t>
      </w:r>
      <w:r w:rsidRPr="003D765D">
        <w:t>;</w:t>
      </w:r>
    </w:p>
    <w:p w14:paraId="0B4D3D0E" w14:textId="74F3BEBC" w:rsidR="00861E3A" w:rsidRDefault="00861E3A" w:rsidP="003279C8">
      <w:pPr>
        <w:pStyle w:val="a4"/>
        <w:numPr>
          <w:ilvl w:val="0"/>
          <w:numId w:val="34"/>
        </w:numPr>
        <w:ind w:left="0" w:firstLine="851"/>
      </w:pPr>
      <w:r>
        <w:t xml:space="preserve">ГОСТ 19.101-2024 </w:t>
      </w:r>
      <w:r w:rsidR="002A290B">
        <w:t>—</w:t>
      </w:r>
      <w:r>
        <w:t xml:space="preserve"> используется при разработке программного обеспечения и определяет, какие документы должны сопровождать программные продукты</w:t>
      </w:r>
      <w:r w:rsidRPr="003D765D">
        <w:t>;</w:t>
      </w:r>
    </w:p>
    <w:p w14:paraId="2D2BFC15" w14:textId="1F291FE7" w:rsidR="00861E3A" w:rsidRDefault="00861E3A" w:rsidP="003279C8">
      <w:pPr>
        <w:pStyle w:val="a4"/>
        <w:numPr>
          <w:ilvl w:val="0"/>
          <w:numId w:val="34"/>
        </w:numPr>
        <w:ind w:left="0" w:firstLine="851"/>
      </w:pPr>
      <w:r>
        <w:t xml:space="preserve">ГОСТ Р 27.301-2011 </w:t>
      </w:r>
      <w:r w:rsidR="002A290B">
        <w:t>—</w:t>
      </w:r>
      <w:r>
        <w:t xml:space="preserve"> используется для анализа и прогнозирования надежности</w:t>
      </w:r>
      <w:r w:rsidRPr="003D765D">
        <w:t>;</w:t>
      </w:r>
    </w:p>
    <w:p w14:paraId="0B727BBD" w14:textId="0FE8DA90" w:rsidR="00861E3A" w:rsidRDefault="00861E3A" w:rsidP="003279C8">
      <w:pPr>
        <w:pStyle w:val="a4"/>
        <w:numPr>
          <w:ilvl w:val="0"/>
          <w:numId w:val="34"/>
        </w:numPr>
        <w:ind w:left="0" w:firstLine="851"/>
      </w:pPr>
      <w:bookmarkStart w:id="5" w:name="_Hlk196566292"/>
      <w:r>
        <w:t xml:space="preserve">ГОСТ </w:t>
      </w:r>
      <w:r w:rsidR="001F187E">
        <w:t>7</w:t>
      </w:r>
      <w:r>
        <w:t>.</w:t>
      </w:r>
      <w:r w:rsidR="001F187E">
        <w:t>3</w:t>
      </w:r>
      <w:r>
        <w:t>2-20</w:t>
      </w:r>
      <w:r w:rsidR="001F187E">
        <w:t xml:space="preserve">17 </w:t>
      </w:r>
      <w:r w:rsidR="002A290B">
        <w:t>—</w:t>
      </w:r>
      <w:r w:rsidR="001F187E">
        <w:t xml:space="preserve"> </w:t>
      </w:r>
      <w:r w:rsidR="001F187E" w:rsidRPr="001F187E">
        <w:t>устанавливает общие требования к структуре и правилам оформления отчетов о НИР</w:t>
      </w:r>
      <w:r w:rsidRPr="007619E3">
        <w:t>;</w:t>
      </w:r>
    </w:p>
    <w:bookmarkEnd w:id="5"/>
    <w:p w14:paraId="4201A76D" w14:textId="50EB7563" w:rsidR="00861E3A" w:rsidRPr="00CF5552" w:rsidRDefault="00861E3A" w:rsidP="003279C8">
      <w:pPr>
        <w:pStyle w:val="a4"/>
        <w:numPr>
          <w:ilvl w:val="0"/>
          <w:numId w:val="34"/>
        </w:numPr>
        <w:ind w:left="0" w:firstLine="851"/>
      </w:pPr>
      <w:r w:rsidRPr="00B071CD">
        <w:t>ГОСТ Р 51583-2014</w:t>
      </w:r>
      <w:r>
        <w:t xml:space="preserve"> </w:t>
      </w:r>
      <w:r w:rsidR="002A290B">
        <w:t>—</w:t>
      </w:r>
      <w:r>
        <w:t xml:space="preserve"> </w:t>
      </w:r>
      <w:r w:rsidRPr="00CF5552">
        <w:t>устанавливает общие требования и порядок создания автоматизированных систем (АС), которые должны обеспечивать защиту информации.</w:t>
      </w:r>
    </w:p>
    <w:p w14:paraId="5480C90D" w14:textId="3CA19BE9" w:rsidR="00861E3A" w:rsidRDefault="00861E3A" w:rsidP="003279C8">
      <w:pPr>
        <w:pStyle w:val="a4"/>
        <w:numPr>
          <w:ilvl w:val="0"/>
          <w:numId w:val="34"/>
        </w:numPr>
        <w:ind w:left="0" w:firstLine="851"/>
      </w:pPr>
      <w:r>
        <w:t>Статья</w:t>
      </w:r>
      <w:r w:rsidRPr="001D447A">
        <w:t xml:space="preserve"> 1261 ГК РФ</w:t>
      </w:r>
      <w:r>
        <w:t xml:space="preserve"> «П</w:t>
      </w:r>
      <w:r w:rsidRPr="001D447A">
        <w:t>рограммы для ЭВМ</w:t>
      </w:r>
      <w:r>
        <w:t xml:space="preserve">» </w:t>
      </w:r>
      <w:r w:rsidR="002A290B">
        <w:t>—</w:t>
      </w:r>
      <w:r>
        <w:t xml:space="preserve"> а</w:t>
      </w:r>
      <w:r w:rsidRPr="001D447A">
        <w:t>вторские права на все виды программ для ЭВМ (в том числе на операционные системы и программные комплексы), которые могут быть выражены на любом языке и в любой форме, включая исходный текст и объектный код, охраняются так же, как авторские права на произведения литературы.</w:t>
      </w:r>
    </w:p>
    <w:p w14:paraId="1B3755B8" w14:textId="1F87A8E1" w:rsidR="00AA16BA" w:rsidRDefault="00AA16BA" w:rsidP="003279C8">
      <w:pPr>
        <w:pStyle w:val="a4"/>
        <w:numPr>
          <w:ilvl w:val="0"/>
          <w:numId w:val="34"/>
        </w:numPr>
        <w:ind w:left="0" w:firstLine="851"/>
      </w:pPr>
      <w:r w:rsidRPr="00AA16BA">
        <w:t>Статья 1266 ГК РФ «Право на неприкосновенность произведения и защита произведения от искажений»</w:t>
      </w:r>
      <w:r w:rsidR="002A290B">
        <w:t xml:space="preserve"> —</w:t>
      </w:r>
      <w:r w:rsidRPr="00AA16BA">
        <w:t xml:space="preserve"> определяет права автора произведения, которые направлены на защиту его интеллектуальной собственности. Установлен порядок, позволяющий внести дополнения в работу автора после его смерти.</w:t>
      </w:r>
    </w:p>
    <w:p w14:paraId="04BD884C" w14:textId="77777777" w:rsidR="00861E3A" w:rsidRPr="001B2A4D" w:rsidRDefault="00861E3A" w:rsidP="002679FB">
      <w:pPr>
        <w:pStyle w:val="a4"/>
        <w:ind w:firstLine="851"/>
      </w:pPr>
    </w:p>
    <w:p w14:paraId="7B2400AA" w14:textId="77777777" w:rsidR="001B2A4D" w:rsidRPr="00106720" w:rsidRDefault="001B2A4D" w:rsidP="00306387">
      <w:pPr>
        <w:rPr>
          <w:rFonts w:cs="Times New Roman"/>
          <w:szCs w:val="24"/>
        </w:rPr>
      </w:pPr>
    </w:p>
    <w:p w14:paraId="37FD6451" w14:textId="77777777" w:rsidR="00D7624C" w:rsidRPr="006904C1" w:rsidRDefault="00D7624C" w:rsidP="00306387">
      <w:pPr>
        <w:rPr>
          <w:rFonts w:cs="Times New Roman"/>
          <w:szCs w:val="24"/>
        </w:rPr>
      </w:pPr>
    </w:p>
    <w:p w14:paraId="6924B148" w14:textId="709DA676" w:rsidR="26B8DED2" w:rsidRPr="006904C1" w:rsidRDefault="26B8DED2" w:rsidP="00306387">
      <w:pPr>
        <w:ind w:firstLine="0"/>
        <w:rPr>
          <w:rFonts w:cs="Times New Roman"/>
          <w:szCs w:val="24"/>
        </w:rPr>
      </w:pPr>
    </w:p>
    <w:p w14:paraId="63A1A4BE" w14:textId="5A4A5D2A" w:rsidR="00A82498" w:rsidRDefault="00A82498" w:rsidP="00597BAF">
      <w:pPr>
        <w:pStyle w:val="1"/>
        <w:spacing w:after="240"/>
        <w:rPr>
          <w:szCs w:val="24"/>
        </w:rPr>
      </w:pPr>
      <w:bookmarkStart w:id="6" w:name="_Toc199200180"/>
      <w:r w:rsidRPr="006904C1">
        <w:rPr>
          <w:szCs w:val="24"/>
        </w:rPr>
        <w:lastRenderedPageBreak/>
        <w:t>Перечень сокращений</w:t>
      </w:r>
      <w:bookmarkEnd w:id="6"/>
    </w:p>
    <w:p w14:paraId="42987D83" w14:textId="77777777" w:rsidR="00EA1BA1" w:rsidRPr="006904C1" w:rsidRDefault="00EA1BA1" w:rsidP="003279C8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ПО – программное обеспечение;</w:t>
      </w:r>
    </w:p>
    <w:p w14:paraId="6F13CFD2" w14:textId="77777777" w:rsidR="00EA1BA1" w:rsidRDefault="00EA1BA1" w:rsidP="003279C8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ПК – персональный компьютер;</w:t>
      </w:r>
    </w:p>
    <w:p w14:paraId="6568515E" w14:textId="1534426B" w:rsidR="00861E3A" w:rsidRDefault="00861E3A" w:rsidP="003279C8">
      <w:pPr>
        <w:spacing w:before="0"/>
        <w:rPr>
          <w:rFonts w:cs="Times New Roman"/>
          <w:szCs w:val="24"/>
        </w:rPr>
      </w:pPr>
      <w:r>
        <w:rPr>
          <w:rFonts w:cs="Times New Roman"/>
          <w:szCs w:val="24"/>
        </w:rPr>
        <w:t>ТЗ – техническое задание;</w:t>
      </w:r>
    </w:p>
    <w:p w14:paraId="58009414" w14:textId="0B27C174" w:rsidR="00036F26" w:rsidRDefault="00036F26" w:rsidP="003279C8">
      <w:pPr>
        <w:spacing w:before="0"/>
        <w:rPr>
          <w:rFonts w:cs="Times New Roman"/>
          <w:szCs w:val="24"/>
        </w:rPr>
      </w:pPr>
      <w:r>
        <w:rPr>
          <w:rFonts w:cs="Times New Roman"/>
          <w:szCs w:val="24"/>
        </w:rPr>
        <w:t>ГК</w:t>
      </w:r>
      <w:r w:rsidR="00AA16BA">
        <w:rPr>
          <w:rFonts w:cs="Times New Roman"/>
          <w:szCs w:val="24"/>
        </w:rPr>
        <w:t xml:space="preserve"> – гражданский кодекс;</w:t>
      </w:r>
    </w:p>
    <w:p w14:paraId="41AA36BD" w14:textId="479C893C" w:rsidR="003962AC" w:rsidRPr="002679FB" w:rsidRDefault="003962AC" w:rsidP="003279C8">
      <w:pPr>
        <w:spacing w:before="0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ПМИ – программа методики испытаний</w:t>
      </w:r>
      <w:r w:rsidR="002679FB">
        <w:rPr>
          <w:rFonts w:cs="Times New Roman"/>
          <w:szCs w:val="24"/>
          <w:lang w:val="en-US"/>
        </w:rPr>
        <w:t>;</w:t>
      </w:r>
    </w:p>
    <w:p w14:paraId="1A3AB532" w14:textId="0FBC50EE" w:rsidR="00EA1BA1" w:rsidRDefault="000A7D14" w:rsidP="003279C8">
      <w:pPr>
        <w:spacing w:before="0"/>
        <w:rPr>
          <w:lang w:val="en-US"/>
        </w:rPr>
      </w:pPr>
      <w:r>
        <w:t>ЛКМ – левая кнопка мыши</w:t>
      </w:r>
      <w:r w:rsidR="002679FB">
        <w:rPr>
          <w:lang w:val="en-US"/>
        </w:rPr>
        <w:t>.</w:t>
      </w:r>
    </w:p>
    <w:p w14:paraId="2D95BFFB" w14:textId="77777777" w:rsidR="0067579A" w:rsidRPr="0067579A" w:rsidRDefault="0067579A" w:rsidP="0067579A">
      <w:pPr>
        <w:spacing w:before="0"/>
        <w:rPr>
          <w:rFonts w:cs="Times New Roman"/>
          <w:szCs w:val="24"/>
        </w:rPr>
      </w:pPr>
      <w:r w:rsidRPr="0067579A">
        <w:rPr>
          <w:rFonts w:cs="Times New Roman"/>
          <w:szCs w:val="24"/>
        </w:rPr>
        <w:t>GUI (Graphical User Interface) – графический пользовательский интерфейс.</w:t>
      </w:r>
    </w:p>
    <w:p w14:paraId="64F2BF0C" w14:textId="77777777" w:rsidR="0067579A" w:rsidRPr="0067579A" w:rsidRDefault="0067579A" w:rsidP="0067579A">
      <w:pPr>
        <w:spacing w:before="0"/>
        <w:rPr>
          <w:rFonts w:cs="Times New Roman"/>
          <w:szCs w:val="24"/>
        </w:rPr>
      </w:pPr>
      <w:r w:rsidRPr="0067579A">
        <w:rPr>
          <w:rFonts w:cs="Times New Roman"/>
          <w:szCs w:val="24"/>
        </w:rPr>
        <w:t>AI (Artificial Intelligence) – искусственный интеллект.</w:t>
      </w:r>
    </w:p>
    <w:p w14:paraId="4F981869" w14:textId="77777777" w:rsidR="0067579A" w:rsidRPr="0067579A" w:rsidRDefault="0067579A" w:rsidP="0067579A">
      <w:pPr>
        <w:spacing w:before="0"/>
        <w:rPr>
          <w:rFonts w:cs="Times New Roman"/>
          <w:szCs w:val="24"/>
        </w:rPr>
      </w:pPr>
      <w:r w:rsidRPr="0067579A">
        <w:rPr>
          <w:rFonts w:cs="Times New Roman"/>
          <w:szCs w:val="24"/>
        </w:rPr>
        <w:t>FPS (Frames Per Second) – количество кадров в секунду.</w:t>
      </w:r>
    </w:p>
    <w:p w14:paraId="46797E1F" w14:textId="77777777" w:rsidR="0067579A" w:rsidRPr="0067579A" w:rsidRDefault="0067579A" w:rsidP="003279C8">
      <w:pPr>
        <w:spacing w:before="0"/>
      </w:pPr>
    </w:p>
    <w:p w14:paraId="38600864" w14:textId="7D888C5C" w:rsidR="00592879" w:rsidRPr="006904C1" w:rsidRDefault="00592879" w:rsidP="00597BAF">
      <w:pPr>
        <w:pStyle w:val="1"/>
        <w:spacing w:after="240"/>
        <w:rPr>
          <w:szCs w:val="24"/>
        </w:rPr>
      </w:pPr>
      <w:bookmarkStart w:id="7" w:name="_Toc199200181"/>
      <w:r w:rsidRPr="006904C1">
        <w:rPr>
          <w:szCs w:val="24"/>
        </w:rPr>
        <w:lastRenderedPageBreak/>
        <w:t>Основные сведения о разработке</w:t>
      </w:r>
      <w:bookmarkEnd w:id="7"/>
    </w:p>
    <w:p w14:paraId="170FFE13" w14:textId="5E8AC5F6" w:rsidR="00306387" w:rsidRPr="006904C1" w:rsidRDefault="00306387" w:rsidP="00306387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Данный раздел </w:t>
      </w:r>
      <w:r w:rsidR="00106720">
        <w:rPr>
          <w:rFonts w:cs="Times New Roman"/>
          <w:szCs w:val="24"/>
        </w:rPr>
        <w:t xml:space="preserve">настоящей работы </w:t>
      </w:r>
      <w:r w:rsidRPr="006904C1">
        <w:rPr>
          <w:rFonts w:cs="Times New Roman"/>
          <w:szCs w:val="24"/>
        </w:rPr>
        <w:t>содержит основные сведения о разработке</w:t>
      </w:r>
      <w:r w:rsidR="00A36956">
        <w:rPr>
          <w:rFonts w:cs="Times New Roman"/>
          <w:szCs w:val="24"/>
        </w:rPr>
        <w:t xml:space="preserve"> программного обеспечения</w:t>
      </w:r>
      <w:r w:rsidR="00106720">
        <w:rPr>
          <w:rFonts w:cs="Times New Roman"/>
          <w:szCs w:val="24"/>
        </w:rPr>
        <w:t>.</w:t>
      </w:r>
    </w:p>
    <w:p w14:paraId="41078D8B" w14:textId="665A6E91" w:rsidR="00F91124" w:rsidRPr="006904C1" w:rsidRDefault="00A52CF3" w:rsidP="00597BAF">
      <w:pPr>
        <w:pStyle w:val="2"/>
        <w:spacing w:after="240"/>
        <w:rPr>
          <w:szCs w:val="24"/>
        </w:rPr>
      </w:pPr>
      <w:bookmarkStart w:id="8" w:name="_Toc199200182"/>
      <w:r w:rsidRPr="006904C1">
        <w:rPr>
          <w:szCs w:val="24"/>
        </w:rPr>
        <w:t>Наименование разработки</w:t>
      </w:r>
      <w:bookmarkEnd w:id="8"/>
    </w:p>
    <w:p w14:paraId="5EBA8DAC" w14:textId="6A37ABB8" w:rsidR="00306387" w:rsidRPr="006904C1" w:rsidRDefault="00306387" w:rsidP="00306387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Наименование игры, разрабатываемой в ходе учебной практики</w:t>
      </w:r>
      <w:r w:rsidR="00106720">
        <w:rPr>
          <w:rFonts w:cs="Times New Roman"/>
          <w:szCs w:val="24"/>
        </w:rPr>
        <w:t>:</w:t>
      </w:r>
      <w:r w:rsidRPr="006904C1">
        <w:rPr>
          <w:rFonts w:cs="Times New Roman"/>
          <w:szCs w:val="24"/>
        </w:rPr>
        <w:t xml:space="preserve"> «</w:t>
      </w:r>
      <w:r w:rsidR="00CA5F3B">
        <w:rPr>
          <w:rFonts w:cs="Times New Roman"/>
          <w:szCs w:val="24"/>
        </w:rPr>
        <w:t>Пинг-Понг</w:t>
      </w:r>
      <w:r w:rsidRPr="006904C1">
        <w:rPr>
          <w:rFonts w:cs="Times New Roman"/>
          <w:szCs w:val="24"/>
        </w:rPr>
        <w:t>»</w:t>
      </w:r>
      <w:r w:rsidR="00A36956">
        <w:rPr>
          <w:rFonts w:cs="Times New Roman"/>
          <w:szCs w:val="24"/>
        </w:rPr>
        <w:t>.</w:t>
      </w:r>
    </w:p>
    <w:p w14:paraId="4D0F4268" w14:textId="1ED491D0" w:rsidR="00A52CF3" w:rsidRPr="006904C1" w:rsidRDefault="00A52CF3" w:rsidP="002A11A2">
      <w:pPr>
        <w:pStyle w:val="2"/>
        <w:spacing w:before="240" w:after="240"/>
        <w:rPr>
          <w:szCs w:val="24"/>
        </w:rPr>
      </w:pPr>
      <w:bookmarkStart w:id="9" w:name="_Toc199200183"/>
      <w:r w:rsidRPr="006904C1">
        <w:rPr>
          <w:szCs w:val="24"/>
        </w:rPr>
        <w:t>Цель и задачи</w:t>
      </w:r>
      <w:bookmarkEnd w:id="9"/>
    </w:p>
    <w:p w14:paraId="6632290E" w14:textId="2AFD4C48" w:rsidR="00306387" w:rsidRPr="006904C1" w:rsidRDefault="001B4FD1" w:rsidP="002A290B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Целью данной работы является разработка игры «</w:t>
      </w:r>
      <w:r w:rsidR="005701DB">
        <w:rPr>
          <w:rFonts w:cs="Times New Roman"/>
          <w:szCs w:val="24"/>
        </w:rPr>
        <w:t>Пинг-п</w:t>
      </w:r>
      <w:r w:rsidR="00CA5F3B">
        <w:rPr>
          <w:rFonts w:cs="Times New Roman"/>
          <w:szCs w:val="24"/>
        </w:rPr>
        <w:t>онг</w:t>
      </w:r>
      <w:r w:rsidRPr="006904C1">
        <w:rPr>
          <w:rFonts w:cs="Times New Roman"/>
          <w:szCs w:val="24"/>
        </w:rPr>
        <w:t>» в соответствии с указанными в документе требованиями и сроками</w:t>
      </w:r>
      <w:r w:rsidR="00106720">
        <w:rPr>
          <w:rFonts w:cs="Times New Roman"/>
          <w:szCs w:val="24"/>
        </w:rPr>
        <w:t>, а также подготовка необходимой документации.</w:t>
      </w:r>
    </w:p>
    <w:p w14:paraId="5BAFD4C2" w14:textId="29FB4606" w:rsidR="003D0F76" w:rsidRPr="002679FB" w:rsidRDefault="001B4FD1" w:rsidP="002A290B">
      <w:pPr>
        <w:spacing w:before="0"/>
        <w:rPr>
          <w:rFonts w:cs="Times New Roman"/>
          <w:szCs w:val="24"/>
          <w:lang w:val="en-US"/>
        </w:rPr>
      </w:pPr>
      <w:r w:rsidRPr="006904C1">
        <w:rPr>
          <w:rFonts w:cs="Times New Roman"/>
          <w:szCs w:val="24"/>
        </w:rPr>
        <w:t>Задачами данного проекта являются:</w:t>
      </w:r>
    </w:p>
    <w:p w14:paraId="0381ECA6" w14:textId="2141AF07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="003D0F76" w:rsidRPr="003D0F76">
        <w:rPr>
          <w:rFonts w:cs="Times New Roman"/>
          <w:szCs w:val="24"/>
        </w:rPr>
        <w:t>астроить рабочее окружение;</w:t>
      </w:r>
    </w:p>
    <w:p w14:paraId="2A604B70" w14:textId="27CFDBC8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3D0F76" w:rsidRPr="003D0F76">
        <w:rPr>
          <w:rFonts w:cs="Times New Roman"/>
          <w:szCs w:val="24"/>
        </w:rPr>
        <w:t>азработать и утвердить структуру ПО;</w:t>
      </w:r>
    </w:p>
    <w:p w14:paraId="4B3AC4D4" w14:textId="6BCB4FB6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3D0F76" w:rsidRPr="003D0F76">
        <w:rPr>
          <w:rFonts w:cs="Times New Roman"/>
          <w:szCs w:val="24"/>
        </w:rPr>
        <w:t>еализовать программу;</w:t>
      </w:r>
    </w:p>
    <w:p w14:paraId="289DDB40" w14:textId="1BCE41AF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3D0F76" w:rsidRPr="003D0F76">
        <w:rPr>
          <w:rFonts w:cs="Times New Roman"/>
          <w:szCs w:val="24"/>
        </w:rPr>
        <w:t>ротестировать программу;</w:t>
      </w:r>
    </w:p>
    <w:p w14:paraId="4AF0DEBF" w14:textId="594366E9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д</w:t>
      </w:r>
      <w:r w:rsidR="003D0F76" w:rsidRPr="003D0F76">
        <w:rPr>
          <w:rFonts w:cs="Times New Roman"/>
          <w:szCs w:val="24"/>
        </w:rPr>
        <w:t>оработать программу;</w:t>
      </w:r>
    </w:p>
    <w:p w14:paraId="159E1D95" w14:textId="0731D50C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3D0F76" w:rsidRPr="003D0F76">
        <w:rPr>
          <w:rFonts w:cs="Times New Roman"/>
          <w:szCs w:val="24"/>
        </w:rPr>
        <w:t>одготовить эксплуатационную документацию;</w:t>
      </w:r>
    </w:p>
    <w:p w14:paraId="1E4F9EB7" w14:textId="593FD56F" w:rsidR="003D0F76" w:rsidRPr="003D0F76" w:rsidRDefault="00036F26" w:rsidP="003279C8">
      <w:pPr>
        <w:pStyle w:val="a4"/>
        <w:numPr>
          <w:ilvl w:val="0"/>
          <w:numId w:val="26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пройти п</w:t>
      </w:r>
      <w:r w:rsidR="003D0F76" w:rsidRPr="003D0F76">
        <w:rPr>
          <w:rFonts w:cs="Times New Roman"/>
          <w:szCs w:val="24"/>
        </w:rPr>
        <w:t>риёмо-сдаточные процедуры.</w:t>
      </w:r>
    </w:p>
    <w:p w14:paraId="52EDEC11" w14:textId="3164E5F8" w:rsidR="00A52CF3" w:rsidRPr="006904C1" w:rsidRDefault="00847368" w:rsidP="00597BAF">
      <w:pPr>
        <w:pStyle w:val="2"/>
        <w:spacing w:after="240"/>
        <w:rPr>
          <w:szCs w:val="24"/>
        </w:rPr>
      </w:pPr>
      <w:bookmarkStart w:id="10" w:name="_Toc199200184"/>
      <w:r w:rsidRPr="006904C1">
        <w:rPr>
          <w:szCs w:val="24"/>
        </w:rPr>
        <w:t>Сведения об участниках разработки</w:t>
      </w:r>
      <w:bookmarkEnd w:id="10"/>
    </w:p>
    <w:p w14:paraId="05481815" w14:textId="34023A48" w:rsidR="26B8DED2" w:rsidRPr="006904C1" w:rsidRDefault="00306387" w:rsidP="003279C8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Исполнителем настоящей работы, является студент ФГБОУ ВО «Вятского Государственного Университета» (</w:t>
      </w:r>
      <w:r w:rsidR="002679FB">
        <w:rPr>
          <w:rFonts w:cs="Times New Roman"/>
          <w:szCs w:val="24"/>
        </w:rPr>
        <w:t>К</w:t>
      </w:r>
      <w:r w:rsidRPr="006904C1">
        <w:rPr>
          <w:rFonts w:cs="Times New Roman"/>
          <w:szCs w:val="24"/>
        </w:rPr>
        <w:t xml:space="preserve">олледжа ВятГУ) группы ИСПк 203-52-00, </w:t>
      </w:r>
      <w:r w:rsidR="005624D1">
        <w:rPr>
          <w:rFonts w:cs="Times New Roman"/>
          <w:szCs w:val="24"/>
        </w:rPr>
        <w:t>Милосердов Р.Д.</w:t>
      </w:r>
    </w:p>
    <w:p w14:paraId="20E3B9FD" w14:textId="0335B24E" w:rsidR="008D4E27" w:rsidRPr="00C66B70" w:rsidRDefault="00306387" w:rsidP="003279C8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Заказчиком настоящей работы является коллектив преподавателей ФГБОУ ВО «Вятского Государственного Университета» (</w:t>
      </w:r>
      <w:r w:rsidR="002679FB">
        <w:rPr>
          <w:rFonts w:cs="Times New Roman"/>
          <w:szCs w:val="24"/>
        </w:rPr>
        <w:t>К</w:t>
      </w:r>
      <w:r w:rsidRPr="006904C1">
        <w:rPr>
          <w:rFonts w:cs="Times New Roman"/>
          <w:szCs w:val="24"/>
        </w:rPr>
        <w:t>олледжа ВятГУ):</w:t>
      </w:r>
      <w:r w:rsidR="00985C10" w:rsidRPr="006904C1">
        <w:rPr>
          <w:rFonts w:cs="Times New Roman"/>
          <w:szCs w:val="24"/>
        </w:rPr>
        <w:t xml:space="preserve"> </w:t>
      </w:r>
      <w:r w:rsidR="003B64AE" w:rsidRPr="006904C1">
        <w:rPr>
          <w:rFonts w:cs="Times New Roman"/>
          <w:szCs w:val="24"/>
        </w:rPr>
        <w:t>руководитель образовательной программы по специальности 09.02.07 «Информационные системы и программирование» - Чистяков А.Г.</w:t>
      </w:r>
      <w:r w:rsidR="00406A84">
        <w:rPr>
          <w:rFonts w:cs="Times New Roman"/>
          <w:szCs w:val="24"/>
        </w:rPr>
        <w:t>,</w:t>
      </w:r>
      <w:r w:rsidR="003B64AE">
        <w:rPr>
          <w:rFonts w:cs="Times New Roman"/>
          <w:szCs w:val="24"/>
        </w:rPr>
        <w:t xml:space="preserve"> </w:t>
      </w:r>
      <w:r w:rsidR="00985C10" w:rsidRPr="006904C1">
        <w:rPr>
          <w:rFonts w:cs="Times New Roman"/>
          <w:szCs w:val="24"/>
        </w:rPr>
        <w:t>преподаватель по МДК 05.05 «Анализ и разработка технического задания» - Жукова М.Н., преподаватель по учебной практике – Мамаева Е.А., преподаватель по МДК 06.01 «Внедрение информационных систем» - Самоделкин П.А</w:t>
      </w:r>
      <w:r w:rsidR="00406A84">
        <w:rPr>
          <w:rFonts w:cs="Times New Roman"/>
          <w:szCs w:val="24"/>
        </w:rPr>
        <w:t>.</w:t>
      </w:r>
    </w:p>
    <w:p w14:paraId="0A193ADC" w14:textId="4639B90C" w:rsidR="00847368" w:rsidRPr="006904C1" w:rsidRDefault="00847368" w:rsidP="00597BAF">
      <w:pPr>
        <w:pStyle w:val="2"/>
        <w:spacing w:after="240"/>
        <w:rPr>
          <w:szCs w:val="24"/>
        </w:rPr>
      </w:pPr>
      <w:bookmarkStart w:id="11" w:name="_Toc199200185"/>
      <w:r w:rsidRPr="006904C1">
        <w:rPr>
          <w:szCs w:val="24"/>
        </w:rPr>
        <w:t>Сроки разработки</w:t>
      </w:r>
      <w:bookmarkEnd w:id="11"/>
    </w:p>
    <w:p w14:paraId="4941EE4D" w14:textId="43D0C296" w:rsidR="552A97F5" w:rsidRPr="006904C1" w:rsidRDefault="00306387" w:rsidP="26B8DED2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Разработка программного продукта должна быть осуществлена с </w:t>
      </w:r>
      <w:r w:rsidR="00E51875" w:rsidRPr="006904C1">
        <w:rPr>
          <w:rFonts w:cs="Times New Roman"/>
          <w:szCs w:val="24"/>
        </w:rPr>
        <w:t>13.01.2025 по 21.06.2025</w:t>
      </w:r>
      <w:r w:rsidR="00A702AE">
        <w:rPr>
          <w:rFonts w:cs="Times New Roman"/>
          <w:szCs w:val="24"/>
        </w:rPr>
        <w:t>.</w:t>
      </w:r>
    </w:p>
    <w:p w14:paraId="75B019ED" w14:textId="6FF32715" w:rsidR="0059030E" w:rsidRPr="0059030E" w:rsidRDefault="00847368" w:rsidP="0059030E">
      <w:pPr>
        <w:pStyle w:val="2"/>
        <w:spacing w:after="240"/>
        <w:rPr>
          <w:szCs w:val="24"/>
          <w:lang w:val="en-US"/>
        </w:rPr>
      </w:pPr>
      <w:bookmarkStart w:id="12" w:name="_Toc199200186"/>
      <w:r w:rsidRPr="006904C1">
        <w:rPr>
          <w:szCs w:val="24"/>
        </w:rPr>
        <w:lastRenderedPageBreak/>
        <w:t>Назначение разработки</w:t>
      </w:r>
      <w:bookmarkEnd w:id="12"/>
    </w:p>
    <w:p w14:paraId="2DF990C6" w14:textId="77777777" w:rsidR="0059030E" w:rsidRPr="0059030E" w:rsidRDefault="0059030E" w:rsidP="0059030E">
      <w:pPr>
        <w:rPr>
          <w:rFonts w:cs="Times New Roman"/>
          <w:szCs w:val="24"/>
        </w:rPr>
      </w:pPr>
      <w:r w:rsidRPr="0059030E">
        <w:rPr>
          <w:rFonts w:cs="Times New Roman"/>
          <w:szCs w:val="24"/>
        </w:rPr>
        <w:t>Функциональное назначение игры «Пинг-понг» — реализация динамического геймплея с управлением ракеткой, отбитиями мяча, учётом углов отражения и увеличением сложности (например, за счёт ускорения мяча, уменьшения площади ракеток). Также в игру включается система подсчёта очков, отображение результатов и возможность соревнования с другим игроком.</w:t>
      </w:r>
    </w:p>
    <w:p w14:paraId="448485D4" w14:textId="5A33D1F2" w:rsidR="0059030E" w:rsidRPr="006904C1" w:rsidRDefault="0059030E" w:rsidP="0059030E">
      <w:pPr>
        <w:rPr>
          <w:rFonts w:cs="Times New Roman"/>
          <w:szCs w:val="24"/>
        </w:rPr>
      </w:pPr>
      <w:r w:rsidRPr="0059030E">
        <w:rPr>
          <w:rFonts w:cs="Times New Roman"/>
          <w:szCs w:val="24"/>
        </w:rPr>
        <w:t>Эксплуатационное назначение игры «Пинг-понг» заключается в развитии координации движений, концентрации внимания и быстроты реакции. Игра способствует улучшению моторики, пространственного восприятия и навыков прогнозирования траектории движущихся объектов. Практика показывает, что при регулярной игре улучшается точность движений и способность к быстрому принятию решений, что полезно как в игровой, так и в повседневной деятельности.</w:t>
      </w:r>
    </w:p>
    <w:p w14:paraId="41CED6DE" w14:textId="4C5608A7" w:rsidR="00592879" w:rsidRPr="006904C1" w:rsidRDefault="00E61B22" w:rsidP="00597BAF">
      <w:pPr>
        <w:pStyle w:val="1"/>
        <w:spacing w:after="240"/>
        <w:rPr>
          <w:szCs w:val="24"/>
        </w:rPr>
      </w:pPr>
      <w:bookmarkStart w:id="13" w:name="_Toc199200187"/>
      <w:r w:rsidRPr="006904C1">
        <w:rPr>
          <w:szCs w:val="24"/>
        </w:rPr>
        <w:lastRenderedPageBreak/>
        <w:t>О</w:t>
      </w:r>
      <w:r w:rsidR="00FC6AE0" w:rsidRPr="006904C1">
        <w:rPr>
          <w:szCs w:val="24"/>
        </w:rPr>
        <w:t>писание</w:t>
      </w:r>
      <w:r w:rsidRPr="006904C1">
        <w:rPr>
          <w:szCs w:val="24"/>
        </w:rPr>
        <w:t xml:space="preserve"> предметной области</w:t>
      </w:r>
      <w:bookmarkEnd w:id="13"/>
    </w:p>
    <w:p w14:paraId="516051AE" w14:textId="27467D76" w:rsidR="00071BC0" w:rsidRDefault="00071BC0" w:rsidP="00071BC0">
      <w:pPr>
        <w:ind w:firstLine="0"/>
      </w:pPr>
    </w:p>
    <w:p w14:paraId="5921D93C" w14:textId="7E6A220F" w:rsidR="00071BC0" w:rsidRPr="00071BC0" w:rsidRDefault="00071BC0" w:rsidP="00071BC0">
      <w:pPr>
        <w:rPr>
          <w:rFonts w:cs="Times New Roman"/>
          <w:szCs w:val="24"/>
        </w:rPr>
      </w:pPr>
      <w:r w:rsidRPr="00071BC0">
        <w:rPr>
          <w:rFonts w:cs="Times New Roman"/>
          <w:szCs w:val="24"/>
        </w:rPr>
        <w:t>«Пинг-понг» — это популярная аркадная игра, доступная как в настольном, так и в цифровом формате, включающая мобильные и компьютерные платформы. Концепция игры строится на управлении ракеткой с целью отбивать мяч, не позволяя ему выйти за пределы игрового поля. Игра может включать как одиночный режим с искусственным интеллектом, так и многополь</w:t>
      </w:r>
      <w:r>
        <w:rPr>
          <w:rFonts w:cs="Times New Roman"/>
          <w:szCs w:val="24"/>
        </w:rPr>
        <w:t>зовательский — для игры вдвоём.</w:t>
      </w:r>
    </w:p>
    <w:p w14:paraId="0F1D2285" w14:textId="031B0B42" w:rsidR="00071BC0" w:rsidRPr="00071BC0" w:rsidRDefault="00071BC0" w:rsidP="00071BC0">
      <w:pPr>
        <w:rPr>
          <w:rFonts w:cs="Times New Roman"/>
          <w:szCs w:val="24"/>
        </w:rPr>
      </w:pPr>
      <w:r w:rsidRPr="00071BC0">
        <w:rPr>
          <w:rFonts w:cs="Times New Roman"/>
          <w:szCs w:val="24"/>
        </w:rPr>
        <w:t xml:space="preserve">Изначально пинг-понг был настольной игрой, широко распространённой в середине XX века, а с развитием технологий получил цифровую форму и стал одной из первых видеоигр. Сегодня игра активно адаптируется под современные устройства, включая смартфоны, планшеты и игровые консоли, что способствует </w:t>
      </w:r>
      <w:r>
        <w:rPr>
          <w:rFonts w:cs="Times New Roman"/>
          <w:szCs w:val="24"/>
        </w:rPr>
        <w:t>её дальнейшему распространению.</w:t>
      </w:r>
    </w:p>
    <w:p w14:paraId="0DC58DD4" w14:textId="687ECF82" w:rsidR="00071BC0" w:rsidRPr="00071BC0" w:rsidRDefault="00071BC0" w:rsidP="00071BC0">
      <w:pPr>
        <w:rPr>
          <w:rFonts w:cs="Times New Roman"/>
          <w:szCs w:val="24"/>
        </w:rPr>
      </w:pPr>
      <w:r w:rsidRPr="00071BC0">
        <w:rPr>
          <w:rFonts w:cs="Times New Roman"/>
          <w:szCs w:val="24"/>
        </w:rPr>
        <w:t>Целевая аудитория охватывает пользователей разных возрастов, от детей до взрослых. В коммерческом плане разработчики зарабатывают за счёт встроенной рекламы, внутриигровых покупок (например, скинов, новых уровней или режимов), а т</w:t>
      </w:r>
      <w:r>
        <w:rPr>
          <w:rFonts w:cs="Times New Roman"/>
          <w:szCs w:val="24"/>
        </w:rPr>
        <w:t>акже платных версий приложения.</w:t>
      </w:r>
    </w:p>
    <w:p w14:paraId="5647D7EE" w14:textId="0BB4C866" w:rsidR="00071BC0" w:rsidRPr="00C66B70" w:rsidRDefault="00071BC0" w:rsidP="00071BC0">
      <w:pPr>
        <w:rPr>
          <w:rFonts w:cs="Times New Roman"/>
          <w:szCs w:val="24"/>
        </w:rPr>
      </w:pPr>
      <w:r w:rsidRPr="00071BC0">
        <w:rPr>
          <w:rFonts w:cs="Times New Roman"/>
          <w:szCs w:val="24"/>
        </w:rPr>
        <w:t>Игра «Пинг-понг» продолжает оставаться востребованной в нише казуальных и аркадных игр, благодаря своей простоте, динамике и возможности тренировать реакцию. По рейтингам и скачиваниям она стабильно занимает высокие позиции среди классических аркадных игр, особенно в странах СНГ и Азии.</w:t>
      </w:r>
      <w:r w:rsidR="001700E7">
        <w:rPr>
          <w:rFonts w:cs="Times New Roman"/>
          <w:szCs w:val="24"/>
        </w:rPr>
        <w:t xml:space="preserve"> (</w:t>
      </w:r>
      <w:r w:rsidR="001700E7" w:rsidRPr="001700E7">
        <w:rPr>
          <w:rFonts w:cs="Times New Roman"/>
          <w:szCs w:val="24"/>
        </w:rPr>
        <w:t>https://play.google.com/store/search?q=пинг%20понг&amp;c=apps&amp;hl=ru</w:t>
      </w:r>
      <w:r w:rsidR="001700E7">
        <w:rPr>
          <w:rFonts w:cs="Times New Roman"/>
          <w:szCs w:val="24"/>
        </w:rPr>
        <w:t>)</w:t>
      </w:r>
    </w:p>
    <w:p w14:paraId="4B161B44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4AB66A9D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4A7F2D45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5822E2B6" w14:textId="2D2AD3E4" w:rsidR="00BF1424" w:rsidRPr="00C66B70" w:rsidRDefault="000B766B" w:rsidP="00375107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021A60F8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23725267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0FA8065A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28568C8E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0954F754" w14:textId="77777777" w:rsidR="00BF1424" w:rsidRDefault="00BF1424" w:rsidP="00E14027">
      <w:pPr>
        <w:rPr>
          <w:rFonts w:cs="Times New Roman"/>
          <w:szCs w:val="24"/>
        </w:rPr>
      </w:pPr>
    </w:p>
    <w:p w14:paraId="028CAC11" w14:textId="77777777" w:rsidR="006C18BD" w:rsidRDefault="006C18BD" w:rsidP="00E14027">
      <w:pPr>
        <w:rPr>
          <w:rFonts w:cs="Times New Roman"/>
          <w:szCs w:val="24"/>
        </w:rPr>
      </w:pPr>
    </w:p>
    <w:p w14:paraId="628726B2" w14:textId="77777777" w:rsidR="006C18BD" w:rsidRDefault="006C18BD" w:rsidP="00E14027">
      <w:pPr>
        <w:rPr>
          <w:rFonts w:cs="Times New Roman"/>
          <w:szCs w:val="24"/>
        </w:rPr>
      </w:pPr>
    </w:p>
    <w:p w14:paraId="53D5672C" w14:textId="77777777" w:rsidR="006C18BD" w:rsidRPr="00C66B70" w:rsidRDefault="006C18BD" w:rsidP="00E14027">
      <w:pPr>
        <w:rPr>
          <w:rFonts w:cs="Times New Roman"/>
          <w:szCs w:val="24"/>
        </w:rPr>
      </w:pPr>
    </w:p>
    <w:p w14:paraId="0DC1B97F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0727B12C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4B9D9B92" w14:textId="77777777" w:rsidR="00BF1424" w:rsidRPr="00C66B70" w:rsidRDefault="00BF1424" w:rsidP="00E14027">
      <w:pPr>
        <w:rPr>
          <w:rFonts w:cs="Times New Roman"/>
          <w:szCs w:val="24"/>
        </w:rPr>
      </w:pPr>
    </w:p>
    <w:p w14:paraId="13289828" w14:textId="6F37C1BA" w:rsidR="00BF1424" w:rsidRPr="00C66B70" w:rsidRDefault="00BF1424" w:rsidP="005E1E1C">
      <w:pPr>
        <w:ind w:firstLine="0"/>
        <w:rPr>
          <w:rFonts w:cs="Times New Roman"/>
          <w:szCs w:val="24"/>
        </w:rPr>
      </w:pPr>
    </w:p>
    <w:p w14:paraId="2EED80EB" w14:textId="2F412C33" w:rsidR="00106720" w:rsidRDefault="005E1E1C" w:rsidP="005E1E1C">
      <w:pPr>
        <w:pStyle w:val="2"/>
      </w:pPr>
      <w:bookmarkStart w:id="14" w:name="_Toc199200188"/>
      <w:r w:rsidRPr="005E1E1C">
        <w:rPr>
          <w:szCs w:val="24"/>
        </w:rPr>
        <w:lastRenderedPageBreak/>
        <w:t>Просто Еще Один Пинг Понг</w:t>
      </w:r>
      <w:bookmarkEnd w:id="14"/>
    </w:p>
    <w:p w14:paraId="5899D1EA" w14:textId="71704F98" w:rsidR="00106720" w:rsidRPr="00266561" w:rsidRDefault="00406A84" w:rsidP="005E1E1C">
      <w:pPr>
        <w:spacing w:before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106720">
        <w:rPr>
          <w:rFonts w:cs="Times New Roman"/>
          <w:szCs w:val="24"/>
        </w:rPr>
        <w:t>аз</w:t>
      </w:r>
      <w:r w:rsidR="00690C25">
        <w:rPr>
          <w:rFonts w:cs="Times New Roman"/>
          <w:szCs w:val="24"/>
        </w:rPr>
        <w:t>ра</w:t>
      </w:r>
      <w:r w:rsidR="00106720">
        <w:rPr>
          <w:rFonts w:cs="Times New Roman"/>
          <w:szCs w:val="24"/>
        </w:rPr>
        <w:t>ботчик</w:t>
      </w:r>
      <w:r>
        <w:rPr>
          <w:rFonts w:cs="Times New Roman"/>
          <w:szCs w:val="24"/>
        </w:rPr>
        <w:t>:</w:t>
      </w:r>
      <w:r w:rsidR="00F76FAB">
        <w:rPr>
          <w:rFonts w:cs="Times New Roman"/>
          <w:szCs w:val="24"/>
        </w:rPr>
        <w:t xml:space="preserve"> </w:t>
      </w:r>
      <w:r w:rsidR="005E1E1C" w:rsidRPr="008E5F62">
        <w:rPr>
          <w:rFonts w:cs="Times New Roman"/>
          <w:szCs w:val="24"/>
        </w:rPr>
        <w:t>RedSneakers</w:t>
      </w:r>
    </w:p>
    <w:p w14:paraId="74020BEA" w14:textId="6F7E5352" w:rsidR="00106720" w:rsidRPr="00106720" w:rsidRDefault="00C66B70" w:rsidP="002A11A2">
      <w:pPr>
        <w:rPr>
          <w:rFonts w:cs="Times New Roman"/>
          <w:szCs w:val="24"/>
        </w:rPr>
      </w:pPr>
      <w:r>
        <w:rPr>
          <w:rFonts w:cs="Times New Roman"/>
          <w:szCs w:val="24"/>
        </w:rPr>
        <w:t>Г</w:t>
      </w:r>
      <w:r w:rsidR="00106720">
        <w:rPr>
          <w:rFonts w:cs="Times New Roman"/>
          <w:szCs w:val="24"/>
        </w:rPr>
        <w:t>од:</w:t>
      </w:r>
      <w:r w:rsidR="005E1E1C">
        <w:rPr>
          <w:rFonts w:cs="Times New Roman"/>
          <w:szCs w:val="24"/>
        </w:rPr>
        <w:t xml:space="preserve"> 2023</w:t>
      </w:r>
    </w:p>
    <w:p w14:paraId="0B06A230" w14:textId="7DA3E1BF" w:rsidR="00E51875" w:rsidRDefault="00106720" w:rsidP="002A11A2">
      <w:r w:rsidRPr="00106720">
        <w:rPr>
          <w:rFonts w:cs="Times New Roman"/>
          <w:szCs w:val="24"/>
        </w:rPr>
        <w:t>Ссылка:</w:t>
      </w:r>
      <w:r>
        <w:rPr>
          <w:rFonts w:cs="Times New Roman"/>
          <w:b/>
          <w:bCs/>
          <w:szCs w:val="24"/>
        </w:rPr>
        <w:t xml:space="preserve"> </w:t>
      </w:r>
      <w:r w:rsidR="005E1E1C" w:rsidRPr="005E1E1C">
        <w:rPr>
          <w:rFonts w:cs="Times New Roman"/>
          <w:b/>
          <w:bCs/>
          <w:szCs w:val="24"/>
        </w:rPr>
        <w:t>https://igroutka.ru/igry-ping-pong/48580-prosto-esche-odin-ping-pong.html</w:t>
      </w:r>
    </w:p>
    <w:p w14:paraId="0A4F6517" w14:textId="2A123C50" w:rsidR="00A57C98" w:rsidRPr="00106720" w:rsidRDefault="00A57C98" w:rsidP="002A11A2">
      <w:pPr>
        <w:rPr>
          <w:rFonts w:cs="Times New Roman"/>
          <w:szCs w:val="24"/>
        </w:rPr>
      </w:pPr>
      <w:r>
        <w:t xml:space="preserve">На рисунке 1 представлен интерфейс игры </w:t>
      </w:r>
      <w:r w:rsidR="005E1E1C">
        <w:t>«</w:t>
      </w:r>
      <w:r w:rsidR="005E1E1C" w:rsidRPr="005E1E1C">
        <w:t>Просто Еще Один Пинг Понг</w:t>
      </w:r>
      <w:r>
        <w:t>»</w:t>
      </w:r>
    </w:p>
    <w:p w14:paraId="5378A89D" w14:textId="293C81F7" w:rsidR="005E1E1C" w:rsidRPr="006904C1" w:rsidRDefault="005E1E1C" w:rsidP="00575A40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152ADE9" wp14:editId="2BE67A9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1-27_11-27-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E597" w14:textId="0270A540" w:rsidR="00BF1424" w:rsidRPr="00C66B70" w:rsidRDefault="007E01F7" w:rsidP="003279C8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Рисунок 1 –</w:t>
      </w:r>
      <w:r w:rsidR="00266561">
        <w:rPr>
          <w:rFonts w:cs="Times New Roman"/>
          <w:szCs w:val="24"/>
        </w:rPr>
        <w:t xml:space="preserve"> </w:t>
      </w:r>
      <w:r w:rsidR="00D918E9">
        <w:rPr>
          <w:rFonts w:cs="Times New Roman"/>
          <w:szCs w:val="24"/>
        </w:rPr>
        <w:t xml:space="preserve">Скриншот </w:t>
      </w:r>
      <w:r w:rsidR="00406A84">
        <w:rPr>
          <w:rFonts w:cs="Times New Roman"/>
          <w:szCs w:val="24"/>
        </w:rPr>
        <w:t>интерфейса</w:t>
      </w:r>
      <w:r w:rsidR="00D918E9">
        <w:rPr>
          <w:rFonts w:cs="Times New Roman"/>
          <w:szCs w:val="24"/>
        </w:rPr>
        <w:t xml:space="preserve"> игры</w:t>
      </w:r>
      <w:r w:rsidR="00406A84" w:rsidRPr="00406A84">
        <w:rPr>
          <w:rFonts w:cs="Times New Roman"/>
          <w:szCs w:val="24"/>
        </w:rPr>
        <w:t xml:space="preserve"> </w:t>
      </w:r>
      <w:r w:rsidR="005E1E1C" w:rsidRPr="005E1E1C">
        <w:rPr>
          <w:rFonts w:cs="Times New Roman"/>
          <w:szCs w:val="24"/>
        </w:rPr>
        <w:t>Просто Еще Один Пинг Понг</w:t>
      </w:r>
    </w:p>
    <w:p w14:paraId="23735E3E" w14:textId="07865B85" w:rsidR="005E1E1C" w:rsidRPr="00A9214B" w:rsidRDefault="00B90AEE" w:rsidP="00706AB5">
      <w:pPr>
        <w:pStyle w:val="a4"/>
        <w:ind w:left="851"/>
      </w:pPr>
      <w:r w:rsidRPr="002A11A2">
        <w:t>Достоинства игры:</w:t>
      </w:r>
    </w:p>
    <w:p w14:paraId="385AE073" w14:textId="7DF069B5" w:rsidR="005E1E1C" w:rsidRDefault="005E1E1C" w:rsidP="00F82250">
      <w:pPr>
        <w:pStyle w:val="a4"/>
        <w:numPr>
          <w:ilvl w:val="0"/>
          <w:numId w:val="20"/>
        </w:numPr>
        <w:ind w:left="0" w:firstLine="851"/>
      </w:pPr>
      <w:r>
        <w:t>есть возможность включать и выключать звук</w:t>
      </w:r>
    </w:p>
    <w:p w14:paraId="72D58FF6" w14:textId="77B92418" w:rsidR="005E1E1C" w:rsidRDefault="005E1E1C" w:rsidP="00F82250">
      <w:pPr>
        <w:pStyle w:val="a4"/>
        <w:numPr>
          <w:ilvl w:val="0"/>
          <w:numId w:val="20"/>
        </w:numPr>
        <w:ind w:left="0" w:firstLine="851"/>
      </w:pPr>
      <w:r>
        <w:t>есть счетчик очков</w:t>
      </w:r>
    </w:p>
    <w:p w14:paraId="60A5C74B" w14:textId="3966D089" w:rsidR="006C18BD" w:rsidRPr="005E1E1C" w:rsidRDefault="00B90AEE" w:rsidP="005E1E1C">
      <w:pPr>
        <w:pStyle w:val="a4"/>
        <w:ind w:left="851"/>
      </w:pPr>
      <w:r w:rsidRPr="002A11A2">
        <w:t>Недостатки игры:</w:t>
      </w:r>
    </w:p>
    <w:p w14:paraId="7B584674" w14:textId="4F1A3F9D" w:rsidR="00AB2EEF" w:rsidRPr="00F82250" w:rsidRDefault="005E1E1C" w:rsidP="00F82250">
      <w:pPr>
        <w:pStyle w:val="a4"/>
        <w:numPr>
          <w:ilvl w:val="0"/>
          <w:numId w:val="20"/>
        </w:numPr>
        <w:ind w:left="0" w:firstLine="851"/>
      </w:pPr>
      <w:r w:rsidRPr="00F82250">
        <w:t>нет кнопки выхода в главное меню</w:t>
      </w:r>
    </w:p>
    <w:p w14:paraId="632C3A86" w14:textId="1D00B4E2" w:rsidR="005E1E1C" w:rsidRPr="00F82250" w:rsidRDefault="006B6398" w:rsidP="00F82250">
      <w:pPr>
        <w:pStyle w:val="a4"/>
        <w:numPr>
          <w:ilvl w:val="0"/>
          <w:numId w:val="20"/>
        </w:numPr>
        <w:ind w:left="0" w:firstLine="851"/>
      </w:pPr>
      <w:r w:rsidRPr="00F82250">
        <w:t>нет возможности играть с другим игроком</w:t>
      </w:r>
    </w:p>
    <w:p w14:paraId="38C2CBBD" w14:textId="3D0C6B04" w:rsidR="00F82250" w:rsidRDefault="00F82250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20725B36" w14:textId="577F7468" w:rsidR="00F82250" w:rsidRDefault="00F82250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4FA19F9C" w14:textId="2FBF478B" w:rsidR="00F82250" w:rsidRDefault="00F82250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5828610F" w14:textId="28717BAE" w:rsidR="00F82250" w:rsidRDefault="00F82250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24A28546" w14:textId="75CD20CE" w:rsidR="00F82250" w:rsidRDefault="00F82250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59707020" w14:textId="4CA2A1C9" w:rsidR="00F82250" w:rsidRDefault="00F82250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16256A06" w14:textId="172888BC" w:rsidR="00287E2E" w:rsidRDefault="00287E2E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091257D0" w14:textId="77777777" w:rsidR="00DD412D" w:rsidRDefault="00DD412D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1B9F8D4D" w14:textId="54F18AC0" w:rsidR="00F82250" w:rsidRDefault="00287E2E" w:rsidP="00287E2E">
      <w:pPr>
        <w:pStyle w:val="2"/>
      </w:pPr>
      <w:bookmarkStart w:id="15" w:name="_Toc199200189"/>
      <w:r w:rsidRPr="00287E2E">
        <w:rPr>
          <w:szCs w:val="24"/>
        </w:rPr>
        <w:lastRenderedPageBreak/>
        <w:t>Атари Понг</w:t>
      </w:r>
      <w:bookmarkEnd w:id="15"/>
    </w:p>
    <w:p w14:paraId="52FC7446" w14:textId="26FF82B2" w:rsidR="00F82250" w:rsidRPr="00287E2E" w:rsidRDefault="00F82250" w:rsidP="00F82250">
      <w:pPr>
        <w:spacing w:before="0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Раз</w:t>
      </w:r>
      <w:r w:rsidR="00690C25">
        <w:rPr>
          <w:rFonts w:cs="Times New Roman"/>
          <w:szCs w:val="24"/>
        </w:rPr>
        <w:t>ра</w:t>
      </w:r>
      <w:r>
        <w:rPr>
          <w:rFonts w:cs="Times New Roman"/>
          <w:szCs w:val="24"/>
        </w:rPr>
        <w:t xml:space="preserve">ботчик: </w:t>
      </w:r>
      <w:r w:rsidR="00287E2E">
        <w:rPr>
          <w:rFonts w:cs="Times New Roman"/>
          <w:szCs w:val="24"/>
          <w:lang w:val="en-US"/>
        </w:rPr>
        <w:t>Atari</w:t>
      </w:r>
    </w:p>
    <w:p w14:paraId="3A058F33" w14:textId="267A1028" w:rsidR="00F82250" w:rsidRPr="00106720" w:rsidRDefault="00F82250" w:rsidP="00F82250">
      <w:pPr>
        <w:rPr>
          <w:rFonts w:cs="Times New Roman"/>
          <w:szCs w:val="24"/>
        </w:rPr>
      </w:pPr>
      <w:r>
        <w:rPr>
          <w:rFonts w:cs="Times New Roman"/>
          <w:szCs w:val="24"/>
        </w:rPr>
        <w:t>Г</w:t>
      </w:r>
      <w:r w:rsidR="00287E2E">
        <w:rPr>
          <w:rFonts w:cs="Times New Roman"/>
          <w:szCs w:val="24"/>
        </w:rPr>
        <w:t>од: 2021</w:t>
      </w:r>
    </w:p>
    <w:p w14:paraId="796277E5" w14:textId="51CF8A12" w:rsidR="00287E2E" w:rsidRDefault="00F82250" w:rsidP="00F82250">
      <w:r w:rsidRPr="00106720">
        <w:rPr>
          <w:rFonts w:cs="Times New Roman"/>
          <w:szCs w:val="24"/>
        </w:rPr>
        <w:t>Ссылка:</w:t>
      </w:r>
      <w:r>
        <w:rPr>
          <w:rFonts w:cs="Times New Roman"/>
          <w:b/>
          <w:bCs/>
          <w:szCs w:val="24"/>
        </w:rPr>
        <w:t xml:space="preserve"> </w:t>
      </w:r>
      <w:hyperlink r:id="rId12" w:history="1">
        <w:r w:rsidR="00287E2E" w:rsidRPr="00962C4F">
          <w:rPr>
            <w:rStyle w:val="a6"/>
          </w:rPr>
          <w:t>https://igroutka.ru/starye-igry/37952-atari-pong.html</w:t>
        </w:r>
      </w:hyperlink>
    </w:p>
    <w:p w14:paraId="56C94DF7" w14:textId="6E5F77AC" w:rsidR="00F82250" w:rsidRPr="00797888" w:rsidRDefault="00F82250" w:rsidP="00F82250">
      <w:pPr>
        <w:rPr>
          <w:rFonts w:cs="Times New Roman"/>
          <w:szCs w:val="24"/>
        </w:rPr>
      </w:pPr>
      <w:r>
        <w:t>На рисунке 2 представлен интерфейс игры «</w:t>
      </w:r>
      <w:r w:rsidR="00266E04" w:rsidRPr="00266E04">
        <w:t>Атари Понг</w:t>
      </w:r>
      <w:r>
        <w:t>»</w:t>
      </w:r>
    </w:p>
    <w:p w14:paraId="03C0E1E4" w14:textId="10E935D9" w:rsidR="00F82250" w:rsidRPr="006904C1" w:rsidRDefault="00690C25" w:rsidP="00F82250">
      <w:pPr>
        <w:jc w:val="center"/>
        <w:rPr>
          <w:rFonts w:cs="Times New Roman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5DC37F13" wp14:editId="2FEEF36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-01-27_11-30-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250" w:rsidRPr="006904C1">
        <w:rPr>
          <w:rFonts w:cs="Times New Roman"/>
          <w:b/>
          <w:bCs/>
          <w:szCs w:val="24"/>
        </w:rPr>
        <w:t xml:space="preserve"> </w:t>
      </w:r>
      <w:hyperlink r:id="rId14" w:history="1"/>
    </w:p>
    <w:p w14:paraId="19A69430" w14:textId="4613B1EE" w:rsidR="00F82250" w:rsidRPr="006904C1" w:rsidRDefault="00F82250" w:rsidP="00F82250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Рисунок 2 – </w:t>
      </w:r>
      <w:r>
        <w:rPr>
          <w:rFonts w:cs="Times New Roman"/>
          <w:szCs w:val="24"/>
        </w:rPr>
        <w:t xml:space="preserve">Скриншот интерфейса игры </w:t>
      </w:r>
      <w:r w:rsidR="00690C25" w:rsidRPr="00690C25">
        <w:rPr>
          <w:rFonts w:cs="Times New Roman"/>
          <w:szCs w:val="24"/>
        </w:rPr>
        <w:t>Атари Понг</w:t>
      </w:r>
    </w:p>
    <w:p w14:paraId="268FBD4C" w14:textId="09E01277" w:rsidR="00F82250" w:rsidRDefault="00F82250" w:rsidP="00F82250">
      <w:pPr>
        <w:pStyle w:val="a4"/>
        <w:ind w:left="851"/>
      </w:pPr>
      <w:r w:rsidRPr="002A11A2">
        <w:t>Достоинства игры:</w:t>
      </w:r>
    </w:p>
    <w:p w14:paraId="74311972" w14:textId="2AB6C0A2" w:rsidR="00AA3E68" w:rsidRDefault="00AA3E68" w:rsidP="00AA3E68">
      <w:pPr>
        <w:pStyle w:val="a4"/>
        <w:numPr>
          <w:ilvl w:val="0"/>
          <w:numId w:val="20"/>
        </w:numPr>
        <w:ind w:left="0" w:firstLine="851"/>
      </w:pPr>
      <w:r>
        <w:t>Возможность выбора других языков</w:t>
      </w:r>
    </w:p>
    <w:p w14:paraId="4008CA36" w14:textId="52335C98" w:rsidR="00AA3E68" w:rsidRPr="002A11A2" w:rsidRDefault="00AA3E68" w:rsidP="00AA3E68">
      <w:pPr>
        <w:pStyle w:val="a4"/>
        <w:numPr>
          <w:ilvl w:val="0"/>
          <w:numId w:val="20"/>
        </w:numPr>
        <w:ind w:left="0" w:firstLine="851"/>
      </w:pPr>
      <w:r>
        <w:t>Выбор ракетки, которой управляешь</w:t>
      </w:r>
    </w:p>
    <w:p w14:paraId="04E58F67" w14:textId="77777777" w:rsidR="00F82250" w:rsidRPr="002A11A2" w:rsidRDefault="00F82250" w:rsidP="00F82250">
      <w:pPr>
        <w:pStyle w:val="a4"/>
        <w:ind w:left="851"/>
      </w:pPr>
      <w:r w:rsidRPr="002A11A2">
        <w:t>Недостатки игры:</w:t>
      </w:r>
    </w:p>
    <w:p w14:paraId="24BC325B" w14:textId="7AC2A3F7" w:rsidR="00F82250" w:rsidRPr="00AA3E68" w:rsidRDefault="00AA3E68" w:rsidP="00AA3E68">
      <w:pPr>
        <w:pStyle w:val="a4"/>
        <w:numPr>
          <w:ilvl w:val="0"/>
          <w:numId w:val="20"/>
        </w:numPr>
        <w:ind w:left="0" w:firstLine="851"/>
      </w:pPr>
      <w:r w:rsidRPr="00AA3E68">
        <w:t>Отсутствие таймера игры</w:t>
      </w:r>
    </w:p>
    <w:p w14:paraId="7A09ACA0" w14:textId="3F52F944" w:rsidR="00AB2EEF" w:rsidRDefault="00AA3E68" w:rsidP="00AA3E68">
      <w:pPr>
        <w:pStyle w:val="a4"/>
        <w:numPr>
          <w:ilvl w:val="0"/>
          <w:numId w:val="20"/>
        </w:numPr>
        <w:ind w:left="0" w:firstLine="851"/>
      </w:pPr>
      <w:r w:rsidRPr="00AA3E68">
        <w:t>Отсутствие возможности регулировать звук</w:t>
      </w:r>
    </w:p>
    <w:p w14:paraId="6D31823D" w14:textId="1D698C20" w:rsidR="006C4F11" w:rsidRDefault="006C4F11" w:rsidP="006C4F11"/>
    <w:p w14:paraId="75317AB8" w14:textId="171BB26E" w:rsidR="006C4F11" w:rsidRDefault="006C4F11" w:rsidP="006C4F11"/>
    <w:p w14:paraId="1C98D804" w14:textId="7369BE34" w:rsidR="006C4F11" w:rsidRDefault="006C4F11" w:rsidP="006C4F11"/>
    <w:p w14:paraId="3AB2B572" w14:textId="1B297DE1" w:rsidR="006C4F11" w:rsidRDefault="006C4F11" w:rsidP="006C4F11"/>
    <w:p w14:paraId="21CEEE37" w14:textId="0DA4E5FE" w:rsidR="006C4F11" w:rsidRDefault="006C4F11" w:rsidP="006C4F11"/>
    <w:p w14:paraId="0A18089C" w14:textId="170588D7" w:rsidR="006C4F11" w:rsidRDefault="006C4F11" w:rsidP="006C4F11"/>
    <w:p w14:paraId="4A5F4D5D" w14:textId="77777777" w:rsidR="006C4F11" w:rsidRDefault="006C4F11" w:rsidP="006C4F11"/>
    <w:p w14:paraId="286AF366" w14:textId="080E7E97" w:rsidR="00AA3E68" w:rsidRDefault="00AA3E68" w:rsidP="00AA3E68">
      <w:pPr>
        <w:pStyle w:val="2"/>
      </w:pPr>
      <w:bookmarkStart w:id="16" w:name="_Toc199200190"/>
      <w:r w:rsidRPr="00AA3E68">
        <w:rPr>
          <w:szCs w:val="24"/>
        </w:rPr>
        <w:lastRenderedPageBreak/>
        <w:t>Шот Понг</w:t>
      </w:r>
      <w:bookmarkEnd w:id="16"/>
    </w:p>
    <w:p w14:paraId="2A086074" w14:textId="5126C68B" w:rsidR="00AA3E68" w:rsidRPr="00797888" w:rsidRDefault="00AA3E68" w:rsidP="00AA3E68">
      <w:pPr>
        <w:spacing w:befor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Разработчик: </w:t>
      </w:r>
      <w:r w:rsidRPr="004D3713">
        <w:rPr>
          <w:rFonts w:cs="Times New Roman"/>
          <w:szCs w:val="24"/>
        </w:rPr>
        <w:t>Eponesh.Technologies</w:t>
      </w:r>
    </w:p>
    <w:p w14:paraId="1E691829" w14:textId="77777777" w:rsidR="00AA3E68" w:rsidRPr="00BF1424" w:rsidRDefault="00AA3E68" w:rsidP="00AA3E68">
      <w:pPr>
        <w:rPr>
          <w:rFonts w:cs="Times New Roman"/>
          <w:szCs w:val="24"/>
        </w:rPr>
      </w:pPr>
      <w:r>
        <w:rPr>
          <w:rFonts w:cs="Times New Roman"/>
          <w:szCs w:val="24"/>
        </w:rPr>
        <w:t>Год: 2020</w:t>
      </w:r>
    </w:p>
    <w:p w14:paraId="40D0A474" w14:textId="5422D515" w:rsidR="00AA3E68" w:rsidRDefault="00AA3E68" w:rsidP="00AA3E68">
      <w:r w:rsidRPr="00BF1424">
        <w:rPr>
          <w:rFonts w:cs="Times New Roman"/>
          <w:szCs w:val="24"/>
        </w:rPr>
        <w:t>Ссылка:</w:t>
      </w:r>
      <w:r>
        <w:rPr>
          <w:rFonts w:cs="Times New Roman"/>
          <w:b/>
          <w:bCs/>
          <w:szCs w:val="24"/>
        </w:rPr>
        <w:t xml:space="preserve"> </w:t>
      </w:r>
      <w:r w:rsidR="006C4F11" w:rsidRPr="006C4F11">
        <w:t>https://igroutka.ru/igry-ping-pong/27055-shot-pong.html</w:t>
      </w:r>
    </w:p>
    <w:p w14:paraId="1F41BB87" w14:textId="2488762D" w:rsidR="00AA3E68" w:rsidRPr="00A57C98" w:rsidRDefault="00AA3E68" w:rsidP="00AA3E68">
      <w:pPr>
        <w:rPr>
          <w:rFonts w:cs="Times New Roman"/>
          <w:szCs w:val="24"/>
        </w:rPr>
      </w:pPr>
      <w:r>
        <w:t>На рисунке 3 представлен интерфейс игры «</w:t>
      </w:r>
      <w:r w:rsidR="006C4F11" w:rsidRPr="006C4F11">
        <w:t>Шот Понг</w:t>
      </w:r>
      <w:r>
        <w:t>»</w:t>
      </w:r>
    </w:p>
    <w:p w14:paraId="37C3E52A" w14:textId="08AA8D7F" w:rsidR="00AA3E68" w:rsidRPr="006904C1" w:rsidRDefault="006C4F11" w:rsidP="00AA3E68">
      <w:pPr>
        <w:ind w:firstLine="0"/>
        <w:jc w:val="center"/>
        <w:rPr>
          <w:rFonts w:cs="Times New Roman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1202F849" wp14:editId="16FBD65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1-27_11-33-3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6" w:history="1"/>
    </w:p>
    <w:p w14:paraId="713B3BCB" w14:textId="748A1703" w:rsidR="00AA3E68" w:rsidRPr="006904C1" w:rsidRDefault="00AA3E68" w:rsidP="00AA3E68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Рисунок 3 – </w:t>
      </w:r>
      <w:r>
        <w:rPr>
          <w:rFonts w:cs="Times New Roman"/>
          <w:szCs w:val="24"/>
        </w:rPr>
        <w:t>Скриншот интерфейса игры «</w:t>
      </w:r>
      <w:r w:rsidR="006C4F11" w:rsidRPr="006C4F11">
        <w:rPr>
          <w:rFonts w:cs="Times New Roman"/>
          <w:szCs w:val="24"/>
        </w:rPr>
        <w:t>Шот Понг</w:t>
      </w:r>
      <w:r>
        <w:rPr>
          <w:rFonts w:cs="Times New Roman"/>
          <w:szCs w:val="24"/>
        </w:rPr>
        <w:t>»</w:t>
      </w:r>
    </w:p>
    <w:p w14:paraId="0871DC27" w14:textId="77777777" w:rsidR="00AA3E68" w:rsidRPr="002A11A2" w:rsidRDefault="00AA3E68" w:rsidP="00AA3E68">
      <w:pPr>
        <w:pStyle w:val="a4"/>
        <w:ind w:left="851"/>
      </w:pPr>
      <w:r w:rsidRPr="002A11A2">
        <w:t>Достоинства игры:</w:t>
      </w:r>
    </w:p>
    <w:p w14:paraId="04955ACB" w14:textId="77777777" w:rsidR="00AA3E68" w:rsidRPr="002A11A2" w:rsidRDefault="00AA3E68" w:rsidP="00AA3E68">
      <w:pPr>
        <w:pStyle w:val="a4"/>
        <w:numPr>
          <w:ilvl w:val="0"/>
          <w:numId w:val="20"/>
        </w:numPr>
        <w:ind w:left="0" w:firstLine="851"/>
      </w:pPr>
      <w:r w:rsidRPr="002A11A2">
        <w:t>присутствует звуковое сопровождение;</w:t>
      </w:r>
    </w:p>
    <w:p w14:paraId="70C8C77A" w14:textId="77777777" w:rsidR="00AA3E68" w:rsidRPr="002A11A2" w:rsidRDefault="00AA3E68" w:rsidP="00AA3E68">
      <w:pPr>
        <w:pStyle w:val="a4"/>
        <w:numPr>
          <w:ilvl w:val="0"/>
          <w:numId w:val="20"/>
        </w:numPr>
        <w:ind w:left="0" w:firstLine="851"/>
      </w:pPr>
      <w:bookmarkStart w:id="17" w:name="_Hlk192578422"/>
      <w:r w:rsidRPr="002A11A2">
        <w:t>понятный интерфейс</w:t>
      </w:r>
      <w:bookmarkEnd w:id="17"/>
      <w:r w:rsidRPr="002A11A2">
        <w:t>, присутствие выбора уровней.</w:t>
      </w:r>
    </w:p>
    <w:p w14:paraId="61999A31" w14:textId="77777777" w:rsidR="00AA3E68" w:rsidRPr="002A11A2" w:rsidRDefault="00AA3E68" w:rsidP="00AA3E68">
      <w:pPr>
        <w:pStyle w:val="a4"/>
        <w:ind w:left="851"/>
      </w:pPr>
      <w:r w:rsidRPr="002A11A2">
        <w:t>Недостатки игры:</w:t>
      </w:r>
    </w:p>
    <w:p w14:paraId="5CBD21D7" w14:textId="77777777" w:rsidR="00AA3E68" w:rsidRPr="002A11A2" w:rsidRDefault="00AA3E68" w:rsidP="00AA3E68">
      <w:pPr>
        <w:pStyle w:val="a4"/>
        <w:numPr>
          <w:ilvl w:val="0"/>
          <w:numId w:val="20"/>
        </w:numPr>
        <w:ind w:left="0" w:firstLine="851"/>
      </w:pPr>
      <w:bookmarkStart w:id="18" w:name="_Hlk192578382"/>
      <w:r w:rsidRPr="002A11A2">
        <w:t>внутриигровые подсказки за валюту/просмотр видео</w:t>
      </w:r>
      <w:bookmarkEnd w:id="18"/>
      <w:r w:rsidRPr="002A11A2">
        <w:t>;</w:t>
      </w:r>
    </w:p>
    <w:p w14:paraId="5EC81F5A" w14:textId="77777777" w:rsidR="00AA3E68" w:rsidRPr="002A11A2" w:rsidRDefault="00AA3E68" w:rsidP="00AA3E68">
      <w:pPr>
        <w:pStyle w:val="a4"/>
        <w:numPr>
          <w:ilvl w:val="0"/>
          <w:numId w:val="20"/>
        </w:numPr>
        <w:ind w:left="0" w:firstLine="851"/>
      </w:pPr>
      <w:r w:rsidRPr="002A11A2">
        <w:t>много ненужных функций (ежедневные задания, система соревнований среди игроков).</w:t>
      </w:r>
    </w:p>
    <w:p w14:paraId="1E3B3B71" w14:textId="77777777" w:rsidR="00AA3E68" w:rsidRPr="00AA3E68" w:rsidRDefault="00AA3E68" w:rsidP="00AA3E68">
      <w:pPr>
        <w:ind w:firstLine="0"/>
      </w:pPr>
    </w:p>
    <w:p w14:paraId="66BFDCC0" w14:textId="77777777" w:rsidR="00AB2EEF" w:rsidRDefault="00AB2EEF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3DC26BA4" w14:textId="77777777" w:rsidR="00AB2EEF" w:rsidRDefault="00AB2EEF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602126B5" w14:textId="3E0D4C04" w:rsidR="00AB2EEF" w:rsidRDefault="00AB2EEF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1F2A1836" w14:textId="77777777" w:rsidR="004E2277" w:rsidRDefault="004E2277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37182858" w14:textId="77777777" w:rsidR="00AB2EEF" w:rsidRDefault="00AB2EEF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41177CA1" w14:textId="02A0544F" w:rsidR="00AB2EEF" w:rsidRDefault="00AB2EEF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5BCF15E4" w14:textId="77777777" w:rsidR="004E2277" w:rsidRDefault="004E2277" w:rsidP="006C18BD">
      <w:pPr>
        <w:pStyle w:val="a4"/>
        <w:keepLines w:val="0"/>
        <w:tabs>
          <w:tab w:val="clear" w:pos="1276"/>
        </w:tabs>
        <w:spacing w:after="160"/>
        <w:ind w:left="720"/>
        <w:jc w:val="left"/>
        <w:rPr>
          <w:rFonts w:cs="Times New Roman"/>
          <w:szCs w:val="24"/>
        </w:rPr>
      </w:pPr>
    </w:p>
    <w:p w14:paraId="06AA7788" w14:textId="5AEE7383" w:rsidR="004E2277" w:rsidRPr="004E2277" w:rsidRDefault="006C18BD" w:rsidP="00A443B6">
      <w:r>
        <w:lastRenderedPageBreak/>
        <w:t xml:space="preserve">Вывод: </w:t>
      </w:r>
      <w:r w:rsidR="004E2277" w:rsidRPr="004E2277">
        <w:t>Целевая аудитория игры «Пинг-понг» охватывает широкий спектр возрастов благодаря своей доступности, простоте управления и динамичному геймплею. Популярность игры обусловлена её лёгкостью в освоении, а также адаптацией под мобильные платформы, что делает её удобной для игры в любом месте и в любое время. «Пинг-понг» имеет хорошие перспективы в сегменте казуальных аркадных игр, особенно среди пользователей, предпочитающих быстрые и увлекательные игровые сессии.</w:t>
      </w:r>
    </w:p>
    <w:p w14:paraId="3B67DF19" w14:textId="674CE94D" w:rsidR="004E2277" w:rsidRPr="004E2277" w:rsidRDefault="004E2277" w:rsidP="00A443B6">
      <w:r w:rsidRPr="004E2277">
        <w:t>Монетизация подобных игр, как правило, осуществляется за счёт встроенной рекламы, микротранзакций (например, покупка новых скинов, уровней или бонусов), а также платных загрузок с магазинов приложений.</w:t>
      </w:r>
    </w:p>
    <w:p w14:paraId="192CBE9C" w14:textId="25AE485F" w:rsidR="004E2277" w:rsidRPr="004E2277" w:rsidRDefault="004E2277" w:rsidP="00A443B6">
      <w:r w:rsidRPr="004E2277">
        <w:t>В аналогах игры выявлены и некоторые недостатки: однообразие уровней, слишком высокая скорость мяча на начальных этапах, отсутствие системы прогресса или мотивации игрока к дальнейшему прохождению. Также встречается перегруженный интерфейс или назойливая реклама. В то же время, к положительным сторонам можно отнести: интуитивно понятный интерфейс, плавную анимацию, возможность выбора сложности, мультиплеерные режимы, а также приятное звуковое оформление.</w:t>
      </w:r>
    </w:p>
    <w:p w14:paraId="77010EC1" w14:textId="64993665" w:rsidR="004E2277" w:rsidRPr="004E2277" w:rsidRDefault="004E2277" w:rsidP="004E2277">
      <w:r w:rsidRPr="004E2277">
        <w:t>В процессе разработки игры все эти нюансы должны быть тщательно проанализированы и учтены для создания конкурентоспособного, увлекательного и удобного продукта.</w:t>
      </w:r>
    </w:p>
    <w:p w14:paraId="092F632B" w14:textId="6B5C7B5B" w:rsidR="00E61B22" w:rsidRPr="006904C1" w:rsidRDefault="00E61B22" w:rsidP="00597BAF">
      <w:pPr>
        <w:pStyle w:val="1"/>
        <w:spacing w:after="240"/>
        <w:rPr>
          <w:szCs w:val="24"/>
        </w:rPr>
      </w:pPr>
      <w:bookmarkStart w:id="19" w:name="_Toc199200191"/>
      <w:r w:rsidRPr="006904C1">
        <w:rPr>
          <w:szCs w:val="24"/>
        </w:rPr>
        <w:lastRenderedPageBreak/>
        <w:t>Требования к результатам разработки</w:t>
      </w:r>
      <w:bookmarkEnd w:id="19"/>
    </w:p>
    <w:p w14:paraId="6209F12B" w14:textId="57692ED5" w:rsidR="00E51875" w:rsidRPr="006904C1" w:rsidRDefault="00EB7D5A" w:rsidP="00266561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Данный раздел содержит требования к результатам разработки</w:t>
      </w:r>
      <w:r w:rsidR="00727637">
        <w:rPr>
          <w:rFonts w:cs="Times New Roman"/>
          <w:szCs w:val="24"/>
        </w:rPr>
        <w:t xml:space="preserve">, которые должны соответствовать требованиям в </w:t>
      </w:r>
      <w:r w:rsidR="000F18AC">
        <w:rPr>
          <w:rFonts w:cs="Times New Roman"/>
          <w:szCs w:val="24"/>
        </w:rPr>
        <w:t>разделе</w:t>
      </w:r>
      <w:r w:rsidR="00727637">
        <w:rPr>
          <w:rFonts w:cs="Times New Roman"/>
          <w:szCs w:val="24"/>
        </w:rPr>
        <w:t>.</w:t>
      </w:r>
    </w:p>
    <w:p w14:paraId="1CC83EE8" w14:textId="0C89AC4A" w:rsidR="00BB6AAB" w:rsidRPr="00BB6AAB" w:rsidRDefault="001D3FB1" w:rsidP="00BB6AAB">
      <w:pPr>
        <w:pStyle w:val="2"/>
        <w:spacing w:after="240"/>
        <w:rPr>
          <w:szCs w:val="24"/>
        </w:rPr>
      </w:pPr>
      <w:bookmarkStart w:id="20" w:name="_Toc199200192"/>
      <w:r w:rsidRPr="006904C1">
        <w:rPr>
          <w:szCs w:val="24"/>
        </w:rPr>
        <w:t>Правила игры</w:t>
      </w:r>
      <w:bookmarkEnd w:id="20"/>
    </w:p>
    <w:p w14:paraId="2437361D" w14:textId="3879D4A8" w:rsidR="00BB6AAB" w:rsidRPr="00BB6AAB" w:rsidRDefault="00BB6AAB" w:rsidP="00BB6AAB">
      <w:pPr>
        <w:rPr>
          <w:rFonts w:cs="Times New Roman"/>
          <w:szCs w:val="24"/>
        </w:rPr>
      </w:pPr>
      <w:r w:rsidRPr="00BB6AAB">
        <w:rPr>
          <w:rFonts w:cs="Times New Roman"/>
          <w:szCs w:val="24"/>
        </w:rPr>
        <w:t>Цель игры — набрать больше</w:t>
      </w:r>
      <w:r>
        <w:rPr>
          <w:rFonts w:cs="Times New Roman"/>
          <w:szCs w:val="24"/>
        </w:rPr>
        <w:t>е количество очков чем соперник</w:t>
      </w:r>
    </w:p>
    <w:p w14:paraId="7762E28C" w14:textId="746F4930" w:rsidR="00BB6AAB" w:rsidRPr="00BB6AAB" w:rsidRDefault="00BB6AAB" w:rsidP="00BB6AAB">
      <w:pPr>
        <w:rPr>
          <w:rFonts w:cs="Times New Roman"/>
          <w:szCs w:val="24"/>
        </w:rPr>
      </w:pPr>
      <w:r w:rsidRPr="00BB6AAB">
        <w:rPr>
          <w:rFonts w:cs="Times New Roman"/>
          <w:szCs w:val="24"/>
        </w:rPr>
        <w:t>Ход игры — игрок управляет ракеткой с помощью клавиш (или сенсорного ввода/мыши), отбивая мяч, который движется по экрану. Мяч отскакивает от стенок и ракетки, меняя траекторию в зависимости от угла соприкосновения. игра бесконечная и сбрасыв</w:t>
      </w:r>
      <w:r>
        <w:rPr>
          <w:rFonts w:cs="Times New Roman"/>
          <w:szCs w:val="24"/>
        </w:rPr>
        <w:t>ается при выходе в главное меню</w:t>
      </w:r>
    </w:p>
    <w:p w14:paraId="5CA85E40" w14:textId="0E0CCD9C" w:rsidR="00BB6AAB" w:rsidRPr="00BB6AAB" w:rsidRDefault="00BB6AAB" w:rsidP="00BB6AAB">
      <w:pPr>
        <w:rPr>
          <w:rFonts w:cs="Times New Roman"/>
          <w:szCs w:val="24"/>
        </w:rPr>
      </w:pPr>
      <w:r w:rsidRPr="00BB6AAB">
        <w:rPr>
          <w:rFonts w:cs="Times New Roman"/>
          <w:szCs w:val="24"/>
        </w:rPr>
        <w:t>Система очков — за каждый успешный отбитый мяч начисляется, 1 очко. за рекордное количество отбитых мячей за определенное время, это записывается в таблицу лидеров</w:t>
      </w:r>
    </w:p>
    <w:p w14:paraId="75FCC5E1" w14:textId="00D2CF35" w:rsidR="00BB6AAB" w:rsidRPr="00BB6AAB" w:rsidRDefault="00BB6AAB" w:rsidP="00BB6AAB">
      <w:pPr>
        <w:rPr>
          <w:rFonts w:cs="Times New Roman"/>
          <w:szCs w:val="24"/>
        </w:rPr>
      </w:pPr>
      <w:r>
        <w:rPr>
          <w:rFonts w:cs="Times New Roman"/>
          <w:szCs w:val="24"/>
        </w:rPr>
        <w:t>И</w:t>
      </w:r>
      <w:r w:rsidRPr="00BB6AAB">
        <w:rPr>
          <w:rFonts w:cs="Times New Roman"/>
          <w:szCs w:val="24"/>
        </w:rPr>
        <w:t>гра бесконечная и счет сбрасы</w:t>
      </w:r>
      <w:r>
        <w:rPr>
          <w:rFonts w:cs="Times New Roman"/>
          <w:szCs w:val="24"/>
        </w:rPr>
        <w:t>вается только при выходе в меню</w:t>
      </w:r>
    </w:p>
    <w:p w14:paraId="03EC2F29" w14:textId="7D403CB9" w:rsidR="00BB6AAB" w:rsidRDefault="00BB6AAB" w:rsidP="00BB6AAB">
      <w:pPr>
        <w:rPr>
          <w:rFonts w:cs="Times New Roman"/>
          <w:szCs w:val="24"/>
        </w:rPr>
      </w:pPr>
      <w:r w:rsidRPr="00BB6AAB">
        <w:rPr>
          <w:rFonts w:cs="Times New Roman"/>
          <w:szCs w:val="24"/>
        </w:rPr>
        <w:t>Игровое поле — представляет собой прямоугольную зону, в левой и правой части которой расположены ракетки игроков. Размер ракеток и скорость мяча могут меняться в зависимости от настроек.</w:t>
      </w:r>
    </w:p>
    <w:p w14:paraId="38305B4E" w14:textId="77777777" w:rsidR="00E51875" w:rsidRDefault="00AA50F6" w:rsidP="00597BAF">
      <w:pPr>
        <w:pStyle w:val="2"/>
        <w:spacing w:after="240"/>
        <w:rPr>
          <w:szCs w:val="24"/>
        </w:rPr>
      </w:pPr>
      <w:bookmarkStart w:id="21" w:name="_Toc199200193"/>
      <w:r w:rsidRPr="006904C1">
        <w:rPr>
          <w:szCs w:val="24"/>
        </w:rPr>
        <w:t>Требования к функциям</w:t>
      </w:r>
      <w:bookmarkEnd w:id="21"/>
    </w:p>
    <w:p w14:paraId="47A9D315" w14:textId="5FE0E650" w:rsidR="00900F0D" w:rsidRPr="00266561" w:rsidRDefault="00900F0D" w:rsidP="00266561">
      <w:pPr>
        <w:spacing w:before="0"/>
        <w:rPr>
          <w:rFonts w:cs="Times New Roman"/>
          <w:szCs w:val="24"/>
        </w:rPr>
      </w:pPr>
      <w:r w:rsidRPr="00266561">
        <w:rPr>
          <w:rFonts w:cs="Times New Roman"/>
          <w:szCs w:val="24"/>
        </w:rPr>
        <w:t>Игра «</w:t>
      </w:r>
      <w:r w:rsidR="00CC13E6">
        <w:rPr>
          <w:rFonts w:cs="Times New Roman"/>
          <w:szCs w:val="24"/>
        </w:rPr>
        <w:t>Пинг-понг</w:t>
      </w:r>
      <w:r w:rsidRPr="00266561">
        <w:rPr>
          <w:rFonts w:cs="Times New Roman"/>
          <w:szCs w:val="24"/>
        </w:rPr>
        <w:t>» должна содержать следующие функции:</w:t>
      </w:r>
    </w:p>
    <w:p w14:paraId="7D193BA0" w14:textId="24378EE9" w:rsidR="00761B8E" w:rsidRDefault="007125FF" w:rsidP="00266561">
      <w:pPr>
        <w:pStyle w:val="a4"/>
        <w:numPr>
          <w:ilvl w:val="0"/>
          <w:numId w:val="22"/>
        </w:numPr>
        <w:ind w:left="0" w:firstLine="851"/>
        <w:rPr>
          <w:rFonts w:cs="Times New Roman"/>
          <w:szCs w:val="24"/>
        </w:rPr>
      </w:pPr>
      <w:bookmarkStart w:id="22" w:name="_Hlk195825248"/>
      <w:r>
        <w:rPr>
          <w:rFonts w:cs="Times New Roman"/>
          <w:szCs w:val="24"/>
        </w:rPr>
        <w:t>в</w:t>
      </w:r>
      <w:r w:rsidR="001B4FD1" w:rsidRPr="006904C1">
        <w:rPr>
          <w:rFonts w:cs="Times New Roman"/>
          <w:szCs w:val="24"/>
        </w:rPr>
        <w:t>озможность управления курсором</w:t>
      </w:r>
      <w:r>
        <w:rPr>
          <w:rFonts w:cs="Times New Roman"/>
          <w:szCs w:val="24"/>
        </w:rPr>
        <w:t xml:space="preserve"> мышью</w:t>
      </w:r>
      <w:r w:rsidR="001B4FD1" w:rsidRPr="006904C1">
        <w:rPr>
          <w:rFonts w:cs="Times New Roman"/>
          <w:szCs w:val="24"/>
        </w:rPr>
        <w:t>;</w:t>
      </w:r>
    </w:p>
    <w:p w14:paraId="2885AE4A" w14:textId="6BDA9CFA" w:rsidR="00900F0D" w:rsidRDefault="007125FF" w:rsidP="00266561">
      <w:pPr>
        <w:pStyle w:val="a4"/>
        <w:numPr>
          <w:ilvl w:val="0"/>
          <w:numId w:val="22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="00900F0D">
        <w:rPr>
          <w:rFonts w:cs="Times New Roman"/>
          <w:szCs w:val="24"/>
        </w:rPr>
        <w:t>апуск игры при помощи кнопки «Играть»</w:t>
      </w:r>
      <w:r w:rsidR="00266561">
        <w:rPr>
          <w:rFonts w:cs="Times New Roman"/>
          <w:szCs w:val="24"/>
        </w:rPr>
        <w:t xml:space="preserve"> </w:t>
      </w:r>
      <w:r w:rsidR="00B142BF">
        <w:rPr>
          <w:rFonts w:cs="Times New Roman"/>
          <w:szCs w:val="24"/>
        </w:rPr>
        <w:t>в соответствии с рисунком</w:t>
      </w:r>
      <w:r w:rsidR="00266561">
        <w:rPr>
          <w:rFonts w:cs="Times New Roman"/>
          <w:szCs w:val="24"/>
        </w:rPr>
        <w:t xml:space="preserve"> 4</w:t>
      </w:r>
      <w:r w:rsidR="00B5318D">
        <w:rPr>
          <w:rFonts w:cs="Times New Roman"/>
          <w:szCs w:val="24"/>
        </w:rPr>
        <w:t>;</w:t>
      </w:r>
    </w:p>
    <w:p w14:paraId="1CFE18F5" w14:textId="17DF5EC7" w:rsidR="00900F0D" w:rsidRDefault="00CC13E6" w:rsidP="00736793">
      <w:pPr>
        <w:pStyle w:val="a4"/>
        <w:ind w:firstLine="85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F43B7AE" wp14:editId="3321B93F">
            <wp:extent cx="2505075" cy="190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5-17_20-07-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4751" w14:textId="282990DF" w:rsidR="00900F0D" w:rsidRDefault="00900F0D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4 – </w:t>
      </w:r>
      <w:r w:rsidR="007125FF">
        <w:rPr>
          <w:rFonts w:cs="Times New Roman"/>
          <w:szCs w:val="24"/>
        </w:rPr>
        <w:t>П</w:t>
      </w:r>
      <w:r>
        <w:rPr>
          <w:rFonts w:cs="Times New Roman"/>
          <w:szCs w:val="24"/>
        </w:rPr>
        <w:t>рототип кнопки «Играть»</w:t>
      </w:r>
    </w:p>
    <w:p w14:paraId="50333BD1" w14:textId="41EA328B" w:rsidR="00B5318D" w:rsidRDefault="00900F0D" w:rsidP="00556F84">
      <w:pPr>
        <w:pStyle w:val="a4"/>
        <w:numPr>
          <w:ilvl w:val="0"/>
          <w:numId w:val="32"/>
        </w:numPr>
        <w:ind w:left="0" w:firstLine="851"/>
        <w:jc w:val="left"/>
        <w:rPr>
          <w:rFonts w:cs="Times New Roman"/>
          <w:szCs w:val="24"/>
        </w:rPr>
      </w:pPr>
      <w:r w:rsidRPr="00900F0D">
        <w:rPr>
          <w:rFonts w:cs="Times New Roman"/>
          <w:szCs w:val="24"/>
        </w:rPr>
        <w:t>Отображение пра</w:t>
      </w:r>
      <w:r w:rsidR="0098367F">
        <w:rPr>
          <w:rFonts w:cs="Times New Roman"/>
          <w:szCs w:val="24"/>
        </w:rPr>
        <w:t>вил при помощи кнопки «Правила</w:t>
      </w:r>
      <w:r w:rsidRPr="00900F0D">
        <w:rPr>
          <w:rFonts w:cs="Times New Roman"/>
          <w:szCs w:val="24"/>
        </w:rPr>
        <w:t>»</w:t>
      </w:r>
      <w:r w:rsidR="00736793">
        <w:rPr>
          <w:rFonts w:cs="Times New Roman"/>
          <w:szCs w:val="24"/>
        </w:rPr>
        <w:t xml:space="preserve"> </w:t>
      </w:r>
      <w:r w:rsidR="00B142BF">
        <w:rPr>
          <w:rFonts w:cs="Times New Roman"/>
          <w:szCs w:val="24"/>
        </w:rPr>
        <w:t xml:space="preserve">в соответствии с рисунком </w:t>
      </w:r>
      <w:r w:rsidR="00736793">
        <w:rPr>
          <w:rFonts w:cs="Times New Roman"/>
          <w:szCs w:val="24"/>
        </w:rPr>
        <w:t>5</w:t>
      </w:r>
      <w:r w:rsidRPr="00900F0D">
        <w:rPr>
          <w:rFonts w:cs="Times New Roman"/>
          <w:szCs w:val="24"/>
        </w:rPr>
        <w:t>;</w:t>
      </w:r>
    </w:p>
    <w:p w14:paraId="447A049B" w14:textId="3956E007" w:rsidR="00B5318D" w:rsidRDefault="00066F54" w:rsidP="00736793">
      <w:pPr>
        <w:pStyle w:val="a4"/>
        <w:ind w:firstLine="85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4DD366C" wp14:editId="00FC7322">
            <wp:extent cx="2457450" cy="209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5-17_20-08-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F146" w14:textId="7BF6C1D4" w:rsidR="00B5318D" w:rsidRDefault="00B5318D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5 – </w:t>
      </w:r>
      <w:r w:rsidR="00736793">
        <w:rPr>
          <w:rFonts w:cs="Times New Roman"/>
          <w:szCs w:val="24"/>
        </w:rPr>
        <w:t>П</w:t>
      </w:r>
      <w:r w:rsidR="00E7652B">
        <w:rPr>
          <w:rFonts w:cs="Times New Roman"/>
          <w:szCs w:val="24"/>
        </w:rPr>
        <w:t>рототип кнопки «Правил</w:t>
      </w:r>
      <w:r w:rsidR="003C0171">
        <w:rPr>
          <w:rFonts w:cs="Times New Roman"/>
          <w:szCs w:val="24"/>
        </w:rPr>
        <w:t>а</w:t>
      </w:r>
      <w:r>
        <w:rPr>
          <w:rFonts w:cs="Times New Roman"/>
          <w:szCs w:val="24"/>
        </w:rPr>
        <w:t>»</w:t>
      </w:r>
    </w:p>
    <w:p w14:paraId="2FAD93E9" w14:textId="16FC82DD" w:rsidR="00B5318D" w:rsidRDefault="00B5318D" w:rsidP="00736793">
      <w:pPr>
        <w:pStyle w:val="a4"/>
        <w:numPr>
          <w:ilvl w:val="0"/>
          <w:numId w:val="32"/>
        </w:numPr>
        <w:ind w:left="0" w:firstLine="851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выхода из игры </w:t>
      </w:r>
      <w:r w:rsidR="00066F54">
        <w:rPr>
          <w:rFonts w:cs="Times New Roman"/>
          <w:szCs w:val="24"/>
        </w:rPr>
        <w:t>при помощи кнопки «Выход</w:t>
      </w:r>
      <w:r>
        <w:rPr>
          <w:rFonts w:cs="Times New Roman"/>
          <w:szCs w:val="24"/>
        </w:rPr>
        <w:t>»</w:t>
      </w:r>
      <w:r w:rsidR="00736793">
        <w:rPr>
          <w:rFonts w:cs="Times New Roman"/>
          <w:szCs w:val="24"/>
        </w:rPr>
        <w:t xml:space="preserve"> </w:t>
      </w:r>
      <w:r w:rsidR="00B142BF">
        <w:rPr>
          <w:rFonts w:cs="Times New Roman"/>
          <w:szCs w:val="24"/>
        </w:rPr>
        <w:t xml:space="preserve">в соответствии с рисунком </w:t>
      </w:r>
      <w:r w:rsidR="00736793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;</w:t>
      </w:r>
    </w:p>
    <w:p w14:paraId="38A84D19" w14:textId="4232D298" w:rsidR="00B5318D" w:rsidRPr="00B5318D" w:rsidRDefault="00066F54" w:rsidP="00736793">
      <w:pPr>
        <w:pStyle w:val="a4"/>
        <w:ind w:firstLine="85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2C5E643" wp14:editId="6775E638">
            <wp:extent cx="2571750" cy="22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-05-17_20-10-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23D6" w14:textId="20CE59B9" w:rsidR="00900F0D" w:rsidRDefault="00B5318D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6 – </w:t>
      </w:r>
      <w:r w:rsidR="00736793">
        <w:rPr>
          <w:rFonts w:cs="Times New Roman"/>
          <w:szCs w:val="24"/>
        </w:rPr>
        <w:t>П</w:t>
      </w:r>
      <w:r>
        <w:rPr>
          <w:rFonts w:cs="Times New Roman"/>
          <w:szCs w:val="24"/>
        </w:rPr>
        <w:t>рототип кнопки «</w:t>
      </w:r>
      <w:r w:rsidR="00175733">
        <w:rPr>
          <w:rFonts w:cs="Times New Roman"/>
          <w:szCs w:val="24"/>
        </w:rPr>
        <w:t>Выход</w:t>
      </w:r>
      <w:r>
        <w:rPr>
          <w:rFonts w:cs="Times New Roman"/>
          <w:szCs w:val="24"/>
        </w:rPr>
        <w:t>»</w:t>
      </w:r>
    </w:p>
    <w:p w14:paraId="10A18B48" w14:textId="3215E34D" w:rsidR="00F105A0" w:rsidRDefault="00F105A0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</w:p>
    <w:p w14:paraId="0CBDBD4B" w14:textId="77777777" w:rsidR="00175733" w:rsidRDefault="00175733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</w:p>
    <w:p w14:paraId="3066E549" w14:textId="77777777" w:rsidR="00F105A0" w:rsidRPr="00900F0D" w:rsidRDefault="00F105A0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</w:p>
    <w:p w14:paraId="5A4FDDC5" w14:textId="6A5DAEA4" w:rsidR="00E51875" w:rsidRDefault="00E51875" w:rsidP="00736793">
      <w:pPr>
        <w:pStyle w:val="a4"/>
        <w:numPr>
          <w:ilvl w:val="0"/>
          <w:numId w:val="22"/>
        </w:numPr>
        <w:ind w:left="0" w:firstLine="851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lastRenderedPageBreak/>
        <w:t xml:space="preserve">Подсчет </w:t>
      </w:r>
      <w:r w:rsidR="00770F4C">
        <w:rPr>
          <w:rFonts w:cs="Times New Roman"/>
          <w:szCs w:val="24"/>
        </w:rPr>
        <w:t>счета</w:t>
      </w:r>
      <w:r w:rsidR="001B4FD1" w:rsidRPr="006904C1">
        <w:rPr>
          <w:rFonts w:cs="Times New Roman"/>
          <w:szCs w:val="24"/>
        </w:rPr>
        <w:t xml:space="preserve"> в ходе игры</w:t>
      </w:r>
      <w:r w:rsidR="00736793">
        <w:rPr>
          <w:rFonts w:cs="Times New Roman"/>
          <w:szCs w:val="24"/>
        </w:rPr>
        <w:t xml:space="preserve"> </w:t>
      </w:r>
      <w:r w:rsidR="00B142BF">
        <w:rPr>
          <w:rFonts w:cs="Times New Roman"/>
          <w:szCs w:val="24"/>
        </w:rPr>
        <w:t xml:space="preserve">в соответствии с рисунком </w:t>
      </w:r>
      <w:r w:rsidR="00736793">
        <w:rPr>
          <w:rFonts w:cs="Times New Roman"/>
          <w:szCs w:val="24"/>
        </w:rPr>
        <w:t>7</w:t>
      </w:r>
      <w:r w:rsidR="001B4FD1" w:rsidRPr="006904C1">
        <w:rPr>
          <w:rFonts w:cs="Times New Roman"/>
          <w:szCs w:val="24"/>
        </w:rPr>
        <w:t>;</w:t>
      </w:r>
    </w:p>
    <w:p w14:paraId="15275489" w14:textId="5E688DE8" w:rsidR="00900F0D" w:rsidRDefault="00770F4C" w:rsidP="00736793">
      <w:pPr>
        <w:pStyle w:val="a4"/>
        <w:ind w:firstLine="85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C18E3EE" wp14:editId="54BB28B4">
            <wp:extent cx="97155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5-05-17_20-12-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E3C" w14:textId="78B10FFF" w:rsidR="00556F84" w:rsidRPr="009D7060" w:rsidRDefault="00900F0D" w:rsidP="009D7060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B5318D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– </w:t>
      </w:r>
      <w:r w:rsidR="00736793">
        <w:rPr>
          <w:rFonts w:cs="Times New Roman"/>
          <w:szCs w:val="24"/>
        </w:rPr>
        <w:t>П</w:t>
      </w:r>
      <w:r>
        <w:rPr>
          <w:rFonts w:cs="Times New Roman"/>
          <w:szCs w:val="24"/>
        </w:rPr>
        <w:t xml:space="preserve">оказ </w:t>
      </w:r>
      <w:r w:rsidR="00F105A0">
        <w:rPr>
          <w:rFonts w:cs="Times New Roman"/>
          <w:szCs w:val="24"/>
        </w:rPr>
        <w:t>счета</w:t>
      </w:r>
    </w:p>
    <w:p w14:paraId="0B2E6AFD" w14:textId="62796CE5" w:rsidR="00E51875" w:rsidRDefault="00E42116" w:rsidP="00736793">
      <w:pPr>
        <w:pStyle w:val="a4"/>
        <w:numPr>
          <w:ilvl w:val="0"/>
          <w:numId w:val="22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менять настройки игры</w:t>
      </w:r>
      <w:r w:rsidR="00736793">
        <w:rPr>
          <w:rFonts w:cs="Times New Roman"/>
          <w:szCs w:val="24"/>
        </w:rPr>
        <w:t xml:space="preserve"> </w:t>
      </w:r>
      <w:r w:rsidR="00B142BF">
        <w:rPr>
          <w:rFonts w:cs="Times New Roman"/>
          <w:szCs w:val="24"/>
        </w:rPr>
        <w:t xml:space="preserve">в соответствии с рисунком </w:t>
      </w:r>
      <w:r w:rsidR="00736793">
        <w:rPr>
          <w:rFonts w:cs="Times New Roman"/>
          <w:szCs w:val="24"/>
        </w:rPr>
        <w:t>8</w:t>
      </w:r>
      <w:r w:rsidR="001B4FD1" w:rsidRPr="006904C1">
        <w:rPr>
          <w:rFonts w:cs="Times New Roman"/>
          <w:szCs w:val="24"/>
        </w:rPr>
        <w:t>;</w:t>
      </w:r>
    </w:p>
    <w:p w14:paraId="5837F1AD" w14:textId="07A83602" w:rsidR="00900F0D" w:rsidRDefault="009D7060" w:rsidP="00900F0D">
      <w:pPr>
        <w:pStyle w:val="a4"/>
        <w:ind w:left="157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B2CB128" wp14:editId="183EA267">
            <wp:extent cx="2571750" cy="209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5-17_20-15-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B90F" w14:textId="326733AF" w:rsidR="00B5318D" w:rsidRPr="00736793" w:rsidRDefault="00900F0D" w:rsidP="00556F84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B5318D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– </w:t>
      </w:r>
      <w:r w:rsidR="00C939F5">
        <w:rPr>
          <w:rFonts w:cs="Times New Roman"/>
          <w:szCs w:val="24"/>
        </w:rPr>
        <w:t>прототип кнопки «настройки»</w:t>
      </w:r>
    </w:p>
    <w:p w14:paraId="7C3DEB6B" w14:textId="4899C6A8" w:rsidR="001D3FB1" w:rsidRDefault="002B1F1D" w:rsidP="00736793">
      <w:pPr>
        <w:pStyle w:val="a4"/>
        <w:numPr>
          <w:ilvl w:val="0"/>
          <w:numId w:val="22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просматривать таблицу лидеров</w:t>
      </w:r>
      <w:r w:rsidR="00166109">
        <w:rPr>
          <w:rFonts w:cs="Times New Roman"/>
          <w:szCs w:val="24"/>
        </w:rPr>
        <w:t xml:space="preserve"> в соответствии с рисунком 9</w:t>
      </w:r>
      <w:r w:rsidR="001B4FD1" w:rsidRPr="006904C1">
        <w:rPr>
          <w:rFonts w:cs="Times New Roman"/>
          <w:szCs w:val="24"/>
        </w:rPr>
        <w:t>.</w:t>
      </w:r>
    </w:p>
    <w:p w14:paraId="40EBF1D2" w14:textId="6B30D4F7" w:rsidR="00900F0D" w:rsidRDefault="002B1F1D" w:rsidP="00736793">
      <w:pPr>
        <w:pStyle w:val="a4"/>
        <w:ind w:firstLine="85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B66F9FF" wp14:editId="2DD2A4C4">
            <wp:extent cx="2533650" cy="171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5-05-17_20-15-4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545" w14:textId="3013DAD5" w:rsidR="00900F0D" w:rsidRPr="006904C1" w:rsidRDefault="00900F0D" w:rsidP="00736793">
      <w:pPr>
        <w:pStyle w:val="a4"/>
        <w:spacing w:after="200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166109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– </w:t>
      </w:r>
      <w:r w:rsidR="00736793">
        <w:rPr>
          <w:rFonts w:cs="Times New Roman"/>
          <w:szCs w:val="24"/>
        </w:rPr>
        <w:t>П</w:t>
      </w:r>
      <w:r>
        <w:rPr>
          <w:rFonts w:cs="Times New Roman"/>
          <w:szCs w:val="24"/>
        </w:rPr>
        <w:t>рототип кнопки «</w:t>
      </w:r>
      <w:r w:rsidR="00BF0F6B">
        <w:rPr>
          <w:rFonts w:cs="Times New Roman"/>
          <w:szCs w:val="24"/>
        </w:rPr>
        <w:t>Т</w:t>
      </w:r>
      <w:r w:rsidR="002B1F1D">
        <w:rPr>
          <w:rFonts w:cs="Times New Roman"/>
          <w:szCs w:val="24"/>
        </w:rPr>
        <w:t>аблица лидеров</w:t>
      </w:r>
      <w:r>
        <w:rPr>
          <w:rFonts w:cs="Times New Roman"/>
          <w:szCs w:val="24"/>
        </w:rPr>
        <w:t>»</w:t>
      </w:r>
    </w:p>
    <w:p w14:paraId="460B76C8" w14:textId="2E76C794" w:rsidR="00E51875" w:rsidRPr="006904C1" w:rsidRDefault="009730DA" w:rsidP="00597BAF">
      <w:pPr>
        <w:pStyle w:val="2"/>
        <w:spacing w:after="240"/>
        <w:rPr>
          <w:szCs w:val="24"/>
        </w:rPr>
      </w:pPr>
      <w:bookmarkStart w:id="23" w:name="_Toc199200194"/>
      <w:bookmarkEnd w:id="22"/>
      <w:r w:rsidRPr="006904C1">
        <w:rPr>
          <w:szCs w:val="24"/>
        </w:rPr>
        <w:t>Требования к показателям назначения</w:t>
      </w:r>
      <w:bookmarkEnd w:id="23"/>
      <w:r w:rsidR="45D82971" w:rsidRPr="006904C1">
        <w:rPr>
          <w:szCs w:val="24"/>
        </w:rPr>
        <w:t xml:space="preserve"> </w:t>
      </w:r>
    </w:p>
    <w:p w14:paraId="4F1D7598" w14:textId="47093530" w:rsidR="00C2714A" w:rsidRPr="006904C1" w:rsidRDefault="00C2714A" w:rsidP="00736793">
      <w:pPr>
        <w:spacing w:before="0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Результат разработки должен соответствовать следующим показателям назначения:</w:t>
      </w:r>
    </w:p>
    <w:p w14:paraId="74036D9A" w14:textId="485315E6" w:rsidR="00C2714A" w:rsidRPr="006904C1" w:rsidRDefault="00C2714A" w:rsidP="00736793">
      <w:pPr>
        <w:pStyle w:val="a4"/>
        <w:numPr>
          <w:ilvl w:val="0"/>
          <w:numId w:val="23"/>
        </w:numPr>
        <w:ind w:left="0" w:firstLine="851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Размер окна программы не менее </w:t>
      </w:r>
      <w:r w:rsidR="00A6325E" w:rsidRPr="006904C1">
        <w:rPr>
          <w:rFonts w:cs="Times New Roman"/>
          <w:szCs w:val="24"/>
        </w:rPr>
        <w:t>900</w:t>
      </w:r>
      <w:r w:rsidRPr="006904C1">
        <w:rPr>
          <w:rFonts w:cs="Times New Roman"/>
          <w:szCs w:val="24"/>
        </w:rPr>
        <w:t>:9</w:t>
      </w:r>
      <w:r w:rsidR="00A6325E" w:rsidRPr="006904C1">
        <w:rPr>
          <w:rFonts w:cs="Times New Roman"/>
          <w:szCs w:val="24"/>
        </w:rPr>
        <w:t>0</w:t>
      </w:r>
      <w:r w:rsidRPr="006904C1">
        <w:rPr>
          <w:rFonts w:cs="Times New Roman"/>
          <w:szCs w:val="24"/>
        </w:rPr>
        <w:t>0</w:t>
      </w:r>
      <w:r w:rsidR="00A6325E" w:rsidRPr="006904C1">
        <w:rPr>
          <w:rFonts w:cs="Times New Roman"/>
          <w:szCs w:val="24"/>
        </w:rPr>
        <w:t xml:space="preserve"> пикселей;</w:t>
      </w:r>
    </w:p>
    <w:p w14:paraId="3BDA3810" w14:textId="7D3375AC" w:rsidR="00A6325E" w:rsidRDefault="00A6325E" w:rsidP="00736793">
      <w:pPr>
        <w:pStyle w:val="a4"/>
        <w:numPr>
          <w:ilvl w:val="0"/>
          <w:numId w:val="23"/>
        </w:numPr>
        <w:ind w:left="0" w:firstLine="851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Взаимодействие с игрой должно о</w:t>
      </w:r>
      <w:r w:rsidR="009C28A4">
        <w:rPr>
          <w:rFonts w:cs="Times New Roman"/>
          <w:szCs w:val="24"/>
        </w:rPr>
        <w:t>существляться не более чем двумя игроками</w:t>
      </w:r>
      <w:r w:rsidRPr="006904C1">
        <w:rPr>
          <w:rFonts w:cs="Times New Roman"/>
          <w:szCs w:val="24"/>
        </w:rPr>
        <w:t>.</w:t>
      </w:r>
    </w:p>
    <w:p w14:paraId="0421D0EF" w14:textId="77777777" w:rsidR="009D0E90" w:rsidRDefault="009D0E90" w:rsidP="009D0E90">
      <w:pPr>
        <w:rPr>
          <w:rFonts w:cs="Times New Roman"/>
          <w:szCs w:val="24"/>
        </w:rPr>
      </w:pPr>
    </w:p>
    <w:p w14:paraId="5C933A61" w14:textId="77777777" w:rsidR="009D0E90" w:rsidRDefault="009D0E90" w:rsidP="009D0E90">
      <w:pPr>
        <w:rPr>
          <w:rFonts w:cs="Times New Roman"/>
          <w:szCs w:val="24"/>
        </w:rPr>
      </w:pPr>
    </w:p>
    <w:p w14:paraId="390D4508" w14:textId="77777777" w:rsidR="009D0E90" w:rsidRDefault="009D0E90" w:rsidP="009D0E90">
      <w:pPr>
        <w:rPr>
          <w:rFonts w:cs="Times New Roman"/>
          <w:szCs w:val="24"/>
        </w:rPr>
      </w:pPr>
    </w:p>
    <w:p w14:paraId="0E238EA2" w14:textId="77777777" w:rsidR="009D0E90" w:rsidRDefault="009D0E90" w:rsidP="009D0E90">
      <w:pPr>
        <w:rPr>
          <w:rFonts w:cs="Times New Roman"/>
          <w:szCs w:val="24"/>
        </w:rPr>
      </w:pPr>
    </w:p>
    <w:p w14:paraId="4A532B49" w14:textId="77777777" w:rsidR="009D0E90" w:rsidRDefault="009D0E90" w:rsidP="009D0E90">
      <w:pPr>
        <w:rPr>
          <w:rFonts w:cs="Times New Roman"/>
          <w:szCs w:val="24"/>
        </w:rPr>
      </w:pPr>
    </w:p>
    <w:p w14:paraId="7FF514DF" w14:textId="77777777" w:rsidR="009D0E90" w:rsidRDefault="009D0E90" w:rsidP="009D0E90">
      <w:pPr>
        <w:rPr>
          <w:rFonts w:cs="Times New Roman"/>
          <w:szCs w:val="24"/>
        </w:rPr>
      </w:pPr>
    </w:p>
    <w:p w14:paraId="142A5FEE" w14:textId="77777777" w:rsidR="00B5318D" w:rsidRDefault="00B5318D" w:rsidP="009D0E90">
      <w:pPr>
        <w:rPr>
          <w:rFonts w:cs="Times New Roman"/>
          <w:szCs w:val="24"/>
        </w:rPr>
      </w:pPr>
    </w:p>
    <w:p w14:paraId="273A7166" w14:textId="77777777" w:rsidR="00B5318D" w:rsidRDefault="00B5318D" w:rsidP="009D0E90">
      <w:pPr>
        <w:rPr>
          <w:rFonts w:cs="Times New Roman"/>
          <w:szCs w:val="24"/>
        </w:rPr>
      </w:pPr>
    </w:p>
    <w:p w14:paraId="303C1C83" w14:textId="77777777" w:rsidR="00736793" w:rsidRDefault="00736793" w:rsidP="009D0E90">
      <w:pPr>
        <w:rPr>
          <w:rFonts w:cs="Times New Roman"/>
          <w:szCs w:val="24"/>
        </w:rPr>
      </w:pPr>
    </w:p>
    <w:p w14:paraId="7205125A" w14:textId="5DB081C3" w:rsidR="00B5318D" w:rsidRDefault="00B5318D" w:rsidP="008E5F62">
      <w:pPr>
        <w:ind w:firstLine="0"/>
        <w:rPr>
          <w:rFonts w:cs="Times New Roman"/>
          <w:szCs w:val="24"/>
        </w:rPr>
      </w:pPr>
    </w:p>
    <w:p w14:paraId="576EFC44" w14:textId="6799D83D" w:rsidR="00AA3349" w:rsidRDefault="00AA3349" w:rsidP="008E5F62">
      <w:pPr>
        <w:ind w:firstLine="0"/>
        <w:rPr>
          <w:rFonts w:cs="Times New Roman"/>
          <w:szCs w:val="24"/>
        </w:rPr>
      </w:pPr>
    </w:p>
    <w:p w14:paraId="14098596" w14:textId="66E31B27" w:rsidR="00AA3349" w:rsidRDefault="00AA3349" w:rsidP="008E5F62">
      <w:pPr>
        <w:ind w:firstLine="0"/>
        <w:rPr>
          <w:rFonts w:cs="Times New Roman"/>
          <w:szCs w:val="24"/>
        </w:rPr>
      </w:pPr>
    </w:p>
    <w:p w14:paraId="31958428" w14:textId="1D840F43" w:rsidR="00AA3349" w:rsidRDefault="00AA3349" w:rsidP="008E5F62">
      <w:pPr>
        <w:ind w:firstLine="0"/>
        <w:rPr>
          <w:rFonts w:cs="Times New Roman"/>
          <w:szCs w:val="24"/>
        </w:rPr>
      </w:pPr>
    </w:p>
    <w:p w14:paraId="6E4A4D49" w14:textId="657F1CC2" w:rsidR="00AA3349" w:rsidRDefault="00AA3349" w:rsidP="008E5F62">
      <w:pPr>
        <w:ind w:firstLine="0"/>
        <w:rPr>
          <w:rFonts w:cs="Times New Roman"/>
          <w:szCs w:val="24"/>
        </w:rPr>
      </w:pPr>
    </w:p>
    <w:p w14:paraId="587F2C18" w14:textId="42903B67" w:rsidR="00AA3349" w:rsidRDefault="00AA3349" w:rsidP="008E5F62">
      <w:pPr>
        <w:ind w:firstLine="0"/>
        <w:rPr>
          <w:rFonts w:cs="Times New Roman"/>
          <w:szCs w:val="24"/>
        </w:rPr>
      </w:pPr>
    </w:p>
    <w:p w14:paraId="3243A4ED" w14:textId="73270310" w:rsidR="00AA3349" w:rsidRDefault="00AA3349" w:rsidP="008E5F62">
      <w:pPr>
        <w:ind w:firstLine="0"/>
        <w:rPr>
          <w:rFonts w:cs="Times New Roman"/>
          <w:szCs w:val="24"/>
        </w:rPr>
      </w:pPr>
    </w:p>
    <w:p w14:paraId="3AAD6CD5" w14:textId="77777777" w:rsidR="00AA3349" w:rsidRPr="009D0E90" w:rsidRDefault="00AA3349" w:rsidP="008E5F62">
      <w:pPr>
        <w:ind w:firstLine="0"/>
        <w:rPr>
          <w:rFonts w:cs="Times New Roman"/>
          <w:szCs w:val="24"/>
        </w:rPr>
      </w:pPr>
    </w:p>
    <w:p w14:paraId="4070ED18" w14:textId="7D9A4C08" w:rsidR="00761B8E" w:rsidRPr="006904C1" w:rsidRDefault="00AA50F6" w:rsidP="00597BAF">
      <w:pPr>
        <w:pStyle w:val="2"/>
        <w:spacing w:after="240"/>
        <w:rPr>
          <w:szCs w:val="24"/>
        </w:rPr>
      </w:pPr>
      <w:bookmarkStart w:id="24" w:name="_Toc199200195"/>
      <w:r w:rsidRPr="006904C1">
        <w:rPr>
          <w:szCs w:val="24"/>
        </w:rPr>
        <w:lastRenderedPageBreak/>
        <w:t>Требования к пользовательскому интерфейсу</w:t>
      </w:r>
      <w:bookmarkEnd w:id="24"/>
    </w:p>
    <w:p w14:paraId="1495D1CC" w14:textId="529E3402" w:rsidR="00727637" w:rsidRDefault="00727637" w:rsidP="00736793">
      <w:pPr>
        <w:spacing w:before="0"/>
        <w:rPr>
          <w:rFonts w:cs="Times New Roman"/>
          <w:b/>
          <w:bCs/>
          <w:szCs w:val="24"/>
          <w:highlight w:val="yellow"/>
        </w:rPr>
      </w:pPr>
      <w:r>
        <w:t>Данный раздел содержит основные требования к пользовательскому интерфейсу</w:t>
      </w:r>
    </w:p>
    <w:p w14:paraId="16C65AC5" w14:textId="7DD0D122" w:rsidR="00C112B1" w:rsidRDefault="001B2A4D" w:rsidP="00736793">
      <w:pPr>
        <w:spacing w:before="0"/>
      </w:pPr>
      <w:r w:rsidRPr="00DA3CBC">
        <w:t xml:space="preserve">На рисунке </w:t>
      </w:r>
      <w:r w:rsidR="00B5318D">
        <w:t>1</w:t>
      </w:r>
      <w:r w:rsidR="0002223B">
        <w:t>0</w:t>
      </w:r>
      <w:r w:rsidRPr="00DA3CBC">
        <w:t xml:space="preserve"> представлен прототип главного меню игры, на котором расположены кнопки «</w:t>
      </w:r>
      <w:r w:rsidR="007E5B5A">
        <w:t>Играть», «Настройки», «Правила</w:t>
      </w:r>
      <w:r w:rsidRPr="00DA3CBC">
        <w:t>»</w:t>
      </w:r>
      <w:r w:rsidR="0020727D">
        <w:t>, «Таблица лидеров», «Выход»</w:t>
      </w:r>
      <w:r w:rsidR="001F187E">
        <w:t>:</w:t>
      </w:r>
    </w:p>
    <w:p w14:paraId="386211E9" w14:textId="78928DD1" w:rsidR="00736793" w:rsidRDefault="001F187E" w:rsidP="00736793">
      <w:pPr>
        <w:pStyle w:val="a4"/>
        <w:numPr>
          <w:ilvl w:val="0"/>
          <w:numId w:val="37"/>
        </w:numPr>
        <w:ind w:left="0" w:firstLine="851"/>
      </w:pPr>
      <w:bookmarkStart w:id="25" w:name="_Hlk195828201"/>
      <w:bookmarkStart w:id="26" w:name="_Hlk196563207"/>
      <w:r>
        <w:t>п</w:t>
      </w:r>
      <w:r w:rsidR="00736793">
        <w:t>ри нажатии на кнопку «Играть»</w:t>
      </w:r>
      <w:r w:rsidR="00FC4678">
        <w:t xml:space="preserve"> должна</w:t>
      </w:r>
      <w:r w:rsidR="00736793">
        <w:t xml:space="preserve"> начина</w:t>
      </w:r>
      <w:r w:rsidR="00FC4678">
        <w:t>ть</w:t>
      </w:r>
      <w:r w:rsidR="00736793">
        <w:t xml:space="preserve">ся игра, появляется интерфейс игры </w:t>
      </w:r>
      <w:r>
        <w:rPr>
          <w:rFonts w:cs="Times New Roman"/>
          <w:szCs w:val="24"/>
        </w:rPr>
        <w:t xml:space="preserve">в соответствии с рисунком </w:t>
      </w:r>
      <w:r w:rsidR="00736793">
        <w:t>1</w:t>
      </w:r>
      <w:r w:rsidR="00B158A4">
        <w:t>3</w:t>
      </w:r>
      <w:r w:rsidR="000C3B25">
        <w:t>;</w:t>
      </w:r>
    </w:p>
    <w:p w14:paraId="355598A7" w14:textId="6B6320B7" w:rsidR="00736793" w:rsidRDefault="000C3B25" w:rsidP="00736793">
      <w:pPr>
        <w:pStyle w:val="a4"/>
        <w:numPr>
          <w:ilvl w:val="0"/>
          <w:numId w:val="37"/>
        </w:numPr>
        <w:ind w:left="0" w:firstLine="851"/>
      </w:pPr>
      <w:r>
        <w:t>п</w:t>
      </w:r>
      <w:r w:rsidR="00736793">
        <w:t>ри нажатии на кнопку «Правила игры»</w:t>
      </w:r>
      <w:r w:rsidR="00FC4678">
        <w:t xml:space="preserve"> должно</w:t>
      </w:r>
      <w:r w:rsidR="00736793">
        <w:t xml:space="preserve"> </w:t>
      </w:r>
      <w:r w:rsidR="00FC4678">
        <w:t>открываться</w:t>
      </w:r>
      <w:r w:rsidR="00736793">
        <w:t xml:space="preserve"> окно с правилами игры </w:t>
      </w:r>
      <w:r w:rsidR="001F187E">
        <w:rPr>
          <w:rFonts w:cs="Times New Roman"/>
          <w:szCs w:val="24"/>
        </w:rPr>
        <w:t xml:space="preserve">в соответствии с рисунком </w:t>
      </w:r>
      <w:r w:rsidR="00FC4678">
        <w:t>12;</w:t>
      </w:r>
    </w:p>
    <w:p w14:paraId="782FE2EE" w14:textId="5C9D46BC" w:rsidR="000E0F0F" w:rsidRDefault="000C3B25" w:rsidP="000E0F0F">
      <w:pPr>
        <w:pStyle w:val="a4"/>
        <w:numPr>
          <w:ilvl w:val="0"/>
          <w:numId w:val="37"/>
        </w:numPr>
        <w:ind w:left="0" w:firstLine="851"/>
      </w:pPr>
      <w:r>
        <w:t>п</w:t>
      </w:r>
      <w:r w:rsidR="00736793">
        <w:t>ри нажатии на кнопку «</w:t>
      </w:r>
      <w:r w:rsidR="000E0F0F">
        <w:t>Выход</w:t>
      </w:r>
      <w:r w:rsidR="00736793">
        <w:t>» игра</w:t>
      </w:r>
      <w:r w:rsidR="00FC4678">
        <w:t xml:space="preserve"> должна</w:t>
      </w:r>
      <w:r w:rsidR="00736793">
        <w:t xml:space="preserve"> закрыва</w:t>
      </w:r>
      <w:r w:rsidR="00FC4678">
        <w:t>ть</w:t>
      </w:r>
      <w:r w:rsidR="00736793">
        <w:t>ся</w:t>
      </w:r>
      <w:bookmarkEnd w:id="25"/>
      <w:r w:rsidR="00736793">
        <w:t>.</w:t>
      </w:r>
    </w:p>
    <w:p w14:paraId="18AF7A5C" w14:textId="104CEADF" w:rsidR="00F556BE" w:rsidRDefault="00F556BE" w:rsidP="000E0F0F">
      <w:pPr>
        <w:pStyle w:val="a4"/>
        <w:numPr>
          <w:ilvl w:val="0"/>
          <w:numId w:val="37"/>
        </w:numPr>
        <w:ind w:left="0" w:firstLine="851"/>
      </w:pPr>
      <w:r>
        <w:t xml:space="preserve">При нажатии на кнопку «настройки» должно открываться окно с ползунками, в соответствии с рисунком </w:t>
      </w:r>
      <w:r w:rsidR="0002223B">
        <w:t>11</w:t>
      </w:r>
    </w:p>
    <w:p w14:paraId="69BC93B0" w14:textId="2571DF9B" w:rsidR="00F556BE" w:rsidRPr="001B2A4D" w:rsidRDefault="00F556BE" w:rsidP="000E0F0F">
      <w:pPr>
        <w:pStyle w:val="a4"/>
        <w:numPr>
          <w:ilvl w:val="0"/>
          <w:numId w:val="37"/>
        </w:numPr>
        <w:ind w:left="0" w:firstLine="851"/>
      </w:pPr>
      <w:r>
        <w:t>При нажатии на кнопку «таблица лидеров» должно открываться окно с таблицей лидеров</w:t>
      </w:r>
      <w:r w:rsidR="00DE661B">
        <w:t xml:space="preserve"> в </w:t>
      </w:r>
      <w:r w:rsidR="00B958DF">
        <w:t>соответствии</w:t>
      </w:r>
      <w:r w:rsidR="00DE661B">
        <w:t xml:space="preserve"> с рисунком 14</w:t>
      </w:r>
    </w:p>
    <w:bookmarkEnd w:id="26"/>
    <w:p w14:paraId="52950591" w14:textId="32D31E67" w:rsidR="00C112B1" w:rsidRPr="006904C1" w:rsidRDefault="00935BE9" w:rsidP="009D0E90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68422ECF" wp14:editId="5E77CDB3">
            <wp:extent cx="2009775" cy="3248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FB3" w14:textId="7A0F10EF" w:rsidR="001B2A4D" w:rsidRPr="00DA3CBC" w:rsidRDefault="00C112B1" w:rsidP="00736793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Рисунок </w:t>
      </w:r>
      <w:r w:rsidR="00B5318D">
        <w:rPr>
          <w:rFonts w:cs="Times New Roman"/>
          <w:szCs w:val="24"/>
        </w:rPr>
        <w:t>1</w:t>
      </w:r>
      <w:r w:rsidR="0002223B">
        <w:rPr>
          <w:rFonts w:cs="Times New Roman"/>
          <w:szCs w:val="24"/>
        </w:rPr>
        <w:t>0</w:t>
      </w:r>
      <w:r w:rsidRPr="006904C1">
        <w:rPr>
          <w:rFonts w:cs="Times New Roman"/>
          <w:szCs w:val="24"/>
        </w:rPr>
        <w:t xml:space="preserve"> – </w:t>
      </w:r>
      <w:r w:rsidR="00736793">
        <w:rPr>
          <w:rFonts w:cs="Times New Roman"/>
          <w:szCs w:val="24"/>
        </w:rPr>
        <w:t>П</w:t>
      </w:r>
      <w:r w:rsidR="004D3713">
        <w:rPr>
          <w:rFonts w:cs="Times New Roman"/>
          <w:szCs w:val="24"/>
        </w:rPr>
        <w:t xml:space="preserve">рототип </w:t>
      </w:r>
      <w:r w:rsidR="009D0E90">
        <w:rPr>
          <w:rFonts w:cs="Times New Roman"/>
          <w:szCs w:val="24"/>
        </w:rPr>
        <w:t>главно</w:t>
      </w:r>
      <w:r w:rsidR="004D3713">
        <w:rPr>
          <w:rFonts w:cs="Times New Roman"/>
          <w:szCs w:val="24"/>
        </w:rPr>
        <w:t>го</w:t>
      </w:r>
      <w:r w:rsidR="009D0E90">
        <w:rPr>
          <w:rFonts w:cs="Times New Roman"/>
          <w:szCs w:val="24"/>
        </w:rPr>
        <w:t xml:space="preserve"> меню</w:t>
      </w:r>
      <w:r w:rsidR="004D3713">
        <w:rPr>
          <w:rFonts w:cs="Times New Roman"/>
          <w:szCs w:val="24"/>
        </w:rPr>
        <w:t xml:space="preserve"> </w:t>
      </w:r>
      <w:r w:rsidR="009D0E90">
        <w:rPr>
          <w:rFonts w:cs="Times New Roman"/>
          <w:szCs w:val="24"/>
        </w:rPr>
        <w:t>игры</w:t>
      </w:r>
    </w:p>
    <w:p w14:paraId="3F2320F7" w14:textId="1C6C34CD" w:rsidR="00736793" w:rsidRDefault="00736793" w:rsidP="001B2A4D">
      <w:pPr>
        <w:rPr>
          <w:rFonts w:cs="Times New Roman"/>
          <w:szCs w:val="24"/>
        </w:rPr>
      </w:pPr>
    </w:p>
    <w:p w14:paraId="7E32599C" w14:textId="080B6CF1" w:rsidR="00133D4F" w:rsidRDefault="00133D4F" w:rsidP="001B2A4D">
      <w:pPr>
        <w:rPr>
          <w:rFonts w:cs="Times New Roman"/>
          <w:szCs w:val="24"/>
        </w:rPr>
      </w:pPr>
    </w:p>
    <w:p w14:paraId="395F028A" w14:textId="67F540A2" w:rsidR="00133D4F" w:rsidRDefault="00133D4F" w:rsidP="001B2A4D">
      <w:pPr>
        <w:rPr>
          <w:rFonts w:cs="Times New Roman"/>
          <w:szCs w:val="24"/>
        </w:rPr>
      </w:pPr>
    </w:p>
    <w:p w14:paraId="46BD8255" w14:textId="7ADC8C20" w:rsidR="00133D4F" w:rsidRDefault="00133D4F" w:rsidP="001B2A4D">
      <w:pPr>
        <w:rPr>
          <w:rFonts w:cs="Times New Roman"/>
          <w:szCs w:val="24"/>
        </w:rPr>
      </w:pPr>
    </w:p>
    <w:p w14:paraId="79F8AC2C" w14:textId="77777777" w:rsidR="00464CDF" w:rsidRDefault="00464CDF" w:rsidP="001B2A4D">
      <w:pPr>
        <w:rPr>
          <w:rFonts w:cs="Times New Roman"/>
          <w:szCs w:val="24"/>
        </w:rPr>
      </w:pPr>
    </w:p>
    <w:p w14:paraId="51AEB834" w14:textId="031A46DE" w:rsidR="001F4383" w:rsidRPr="00DA3CBC" w:rsidRDefault="001F4383" w:rsidP="001F4383">
      <w:pPr>
        <w:rPr>
          <w:rFonts w:cs="Times New Roman"/>
          <w:szCs w:val="24"/>
        </w:rPr>
      </w:pPr>
      <w:r w:rsidRPr="00DA3CBC">
        <w:rPr>
          <w:rFonts w:cs="Times New Roman"/>
          <w:szCs w:val="24"/>
        </w:rPr>
        <w:lastRenderedPageBreak/>
        <w:t xml:space="preserve">На рисунке </w:t>
      </w:r>
      <w:r>
        <w:rPr>
          <w:rFonts w:cs="Times New Roman"/>
          <w:szCs w:val="24"/>
        </w:rPr>
        <w:t>11</w:t>
      </w:r>
      <w:r w:rsidRPr="00DA3CBC">
        <w:rPr>
          <w:rFonts w:cs="Times New Roman"/>
          <w:szCs w:val="24"/>
        </w:rPr>
        <w:t xml:space="preserve"> представлен прототип окна </w:t>
      </w:r>
      <w:r w:rsidR="003C7909">
        <w:rPr>
          <w:rFonts w:cs="Times New Roman"/>
          <w:szCs w:val="24"/>
        </w:rPr>
        <w:t xml:space="preserve">с ползунками для настройки длины ракеток и </w:t>
      </w:r>
      <w:r w:rsidR="00732FFF">
        <w:rPr>
          <w:rFonts w:cs="Times New Roman"/>
          <w:szCs w:val="24"/>
        </w:rPr>
        <w:t>скорости</w:t>
      </w:r>
      <w:r w:rsidR="003C7909">
        <w:rPr>
          <w:rFonts w:cs="Times New Roman"/>
          <w:szCs w:val="24"/>
        </w:rPr>
        <w:t xml:space="preserve"> мяча</w:t>
      </w:r>
      <w:r>
        <w:rPr>
          <w:rFonts w:cs="Times New Roman"/>
          <w:szCs w:val="24"/>
        </w:rPr>
        <w:t>.</w:t>
      </w:r>
    </w:p>
    <w:p w14:paraId="3CA8DB45" w14:textId="0EA77829" w:rsidR="0002223B" w:rsidRDefault="00DE455F" w:rsidP="0002223B">
      <w:pPr>
        <w:pStyle w:val="a4"/>
        <w:ind w:firstLine="851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9B9704C" wp14:editId="3E130D2C">
            <wp:extent cx="2771775" cy="1438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254B" w14:textId="00A5C599" w:rsidR="009532AB" w:rsidRDefault="0002223B" w:rsidP="00DE455F">
      <w:pPr>
        <w:pStyle w:val="a4"/>
        <w:ind w:firstLine="851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11 – Прототип ползунков, меняющих скорость мяча и размер ракеток</w:t>
      </w:r>
    </w:p>
    <w:p w14:paraId="729A3B75" w14:textId="640F81FD" w:rsidR="00DE455F" w:rsidRPr="001853EC" w:rsidRDefault="00DE455F" w:rsidP="001853EC">
      <w:r w:rsidRPr="001853EC">
        <w:t>1-бегунок для изменения скорости мяча</w:t>
      </w:r>
    </w:p>
    <w:p w14:paraId="41FAA5B2" w14:textId="0DBFC4D2" w:rsidR="00DE455F" w:rsidRPr="001853EC" w:rsidRDefault="00DE455F" w:rsidP="001853EC">
      <w:r w:rsidRPr="001853EC">
        <w:t>2-бегунок для изменения длины ракеток</w:t>
      </w:r>
    </w:p>
    <w:p w14:paraId="549156EA" w14:textId="61FF49AB" w:rsidR="001B2A4D" w:rsidRPr="00DA3CBC" w:rsidRDefault="001B2A4D" w:rsidP="00AA36CA">
      <w:pPr>
        <w:rPr>
          <w:rFonts w:cs="Times New Roman"/>
          <w:szCs w:val="24"/>
        </w:rPr>
      </w:pPr>
      <w:r w:rsidRPr="00DA3CBC">
        <w:rPr>
          <w:rFonts w:cs="Times New Roman"/>
          <w:szCs w:val="24"/>
        </w:rPr>
        <w:t xml:space="preserve">На рисунке </w:t>
      </w:r>
      <w:r w:rsidR="00B5318D">
        <w:rPr>
          <w:rFonts w:cs="Times New Roman"/>
          <w:szCs w:val="24"/>
        </w:rPr>
        <w:t>1</w:t>
      </w:r>
      <w:r w:rsidR="00B158A4">
        <w:rPr>
          <w:rFonts w:cs="Times New Roman"/>
          <w:szCs w:val="24"/>
        </w:rPr>
        <w:t>2</w:t>
      </w:r>
      <w:r w:rsidRPr="00DA3CBC">
        <w:rPr>
          <w:rFonts w:cs="Times New Roman"/>
          <w:szCs w:val="24"/>
        </w:rPr>
        <w:t xml:space="preserve"> представлен</w:t>
      </w:r>
      <w:r w:rsidR="0076622B">
        <w:rPr>
          <w:rFonts w:cs="Times New Roman"/>
          <w:szCs w:val="24"/>
        </w:rPr>
        <w:t xml:space="preserve"> прототип окна с правилами игры</w:t>
      </w:r>
      <w:r w:rsidR="00FB22EE">
        <w:rPr>
          <w:rFonts w:cs="Times New Roman"/>
          <w:szCs w:val="24"/>
        </w:rPr>
        <w:t>.</w:t>
      </w:r>
    </w:p>
    <w:p w14:paraId="2FDBA4CE" w14:textId="33CE69F4" w:rsidR="00C112B1" w:rsidRPr="006904C1" w:rsidRDefault="0076622B" w:rsidP="00C112B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10C3733C" wp14:editId="7CFE4F6D">
            <wp:extent cx="3438525" cy="1152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2711" w14:textId="6A1815E2" w:rsidR="00C112B1" w:rsidRPr="00DA3CBC" w:rsidRDefault="00C112B1" w:rsidP="00736793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Рисунок </w:t>
      </w:r>
      <w:r w:rsidR="00B5318D">
        <w:rPr>
          <w:rFonts w:cs="Times New Roman"/>
          <w:szCs w:val="24"/>
        </w:rPr>
        <w:t>1</w:t>
      </w:r>
      <w:r w:rsidR="00B158A4">
        <w:rPr>
          <w:rFonts w:cs="Times New Roman"/>
          <w:szCs w:val="24"/>
        </w:rPr>
        <w:t>2</w:t>
      </w:r>
      <w:r w:rsidRPr="006904C1">
        <w:rPr>
          <w:rFonts w:cs="Times New Roman"/>
          <w:szCs w:val="24"/>
        </w:rPr>
        <w:t xml:space="preserve"> – </w:t>
      </w:r>
      <w:r w:rsidR="005114D0">
        <w:rPr>
          <w:rFonts w:cs="Times New Roman"/>
          <w:szCs w:val="24"/>
        </w:rPr>
        <w:t>П</w:t>
      </w:r>
      <w:r w:rsidR="004D3713">
        <w:rPr>
          <w:rFonts w:cs="Times New Roman"/>
          <w:szCs w:val="24"/>
        </w:rPr>
        <w:t xml:space="preserve">рототип </w:t>
      </w:r>
      <w:r w:rsidRPr="006904C1">
        <w:rPr>
          <w:rFonts w:cs="Times New Roman"/>
          <w:szCs w:val="24"/>
        </w:rPr>
        <w:t>правил игры</w:t>
      </w:r>
    </w:p>
    <w:p w14:paraId="49073720" w14:textId="58C7887E" w:rsidR="001B2A4D" w:rsidRPr="008D4E27" w:rsidRDefault="001B2A4D" w:rsidP="008D4E27">
      <w:r w:rsidRPr="00DA3CBC">
        <w:t xml:space="preserve">На рисунке </w:t>
      </w:r>
      <w:r w:rsidR="00B5318D">
        <w:t>1</w:t>
      </w:r>
      <w:r w:rsidR="00B158A4">
        <w:t>3</w:t>
      </w:r>
      <w:r w:rsidRPr="00DA3CBC">
        <w:t xml:space="preserve"> представлен прототип игрового окна, </w:t>
      </w:r>
      <w:r w:rsidR="00DA3CBC" w:rsidRPr="00DA3CBC">
        <w:t>а также</w:t>
      </w:r>
      <w:r w:rsidRPr="00DA3CBC">
        <w:t xml:space="preserve"> отображают</w:t>
      </w:r>
      <w:r w:rsidR="00DA3CBC" w:rsidRPr="00DA3CBC">
        <w:t>ся:</w:t>
      </w:r>
      <w:r w:rsidR="000D644B">
        <w:t xml:space="preserve"> </w:t>
      </w:r>
      <w:r w:rsidR="00193920">
        <w:t>кнопка «в меню», время игры, счет, ракетки, мяч, границы поля</w:t>
      </w:r>
    </w:p>
    <w:p w14:paraId="09DDBC86" w14:textId="1C5663C1" w:rsidR="006B5E24" w:rsidRPr="006904C1" w:rsidRDefault="00B61A2D" w:rsidP="000A7D14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93DB469" wp14:editId="1715C31B">
            <wp:extent cx="5611495" cy="2691098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14" cy="27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6157" w14:textId="00898A77" w:rsidR="00C112B1" w:rsidRDefault="00C112B1" w:rsidP="00736793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Рисунок </w:t>
      </w:r>
      <w:r w:rsidR="00B5318D">
        <w:rPr>
          <w:rFonts w:cs="Times New Roman"/>
          <w:szCs w:val="24"/>
        </w:rPr>
        <w:t>1</w:t>
      </w:r>
      <w:r w:rsidR="00B158A4">
        <w:rPr>
          <w:rFonts w:cs="Times New Roman"/>
          <w:szCs w:val="24"/>
        </w:rPr>
        <w:t>3</w:t>
      </w:r>
      <w:r w:rsidRPr="006904C1">
        <w:rPr>
          <w:rFonts w:cs="Times New Roman"/>
          <w:szCs w:val="24"/>
        </w:rPr>
        <w:t xml:space="preserve"> – </w:t>
      </w:r>
      <w:r w:rsidR="005114D0">
        <w:rPr>
          <w:rFonts w:cs="Times New Roman"/>
          <w:szCs w:val="24"/>
        </w:rPr>
        <w:t>П</w:t>
      </w:r>
      <w:r w:rsidR="000D644B">
        <w:rPr>
          <w:rFonts w:cs="Times New Roman"/>
          <w:szCs w:val="24"/>
        </w:rPr>
        <w:t>рототип игрового окна</w:t>
      </w:r>
    </w:p>
    <w:p w14:paraId="6FD5DFAF" w14:textId="77777777" w:rsidR="00736793" w:rsidRPr="005114D0" w:rsidRDefault="00736793" w:rsidP="000D644B">
      <w:pPr>
        <w:jc w:val="left"/>
        <w:rPr>
          <w:rFonts w:cs="Times New Roman"/>
          <w:szCs w:val="24"/>
        </w:rPr>
      </w:pPr>
    </w:p>
    <w:p w14:paraId="60A42D42" w14:textId="3E35FB1C" w:rsidR="000D644B" w:rsidRDefault="000D644B" w:rsidP="000D644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рисунке </w:t>
      </w:r>
      <w:r w:rsidR="00B5318D">
        <w:rPr>
          <w:rFonts w:cs="Times New Roman"/>
          <w:szCs w:val="24"/>
        </w:rPr>
        <w:t>1</w:t>
      </w:r>
      <w:r w:rsidR="00B158A4">
        <w:rPr>
          <w:rFonts w:cs="Times New Roman"/>
          <w:szCs w:val="24"/>
        </w:rPr>
        <w:t>3</w:t>
      </w:r>
      <w:r>
        <w:rPr>
          <w:rFonts w:cs="Times New Roman"/>
          <w:szCs w:val="24"/>
        </w:rPr>
        <w:t xml:space="preserve"> цифрами обозначены:</w:t>
      </w:r>
    </w:p>
    <w:p w14:paraId="2691DE3D" w14:textId="62C72F82" w:rsidR="000D644B" w:rsidRPr="00FC4678" w:rsidRDefault="000A7D14" w:rsidP="000D644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1</w:t>
      </w:r>
      <w:r w:rsidR="00AA36CA">
        <w:rPr>
          <w:rFonts w:cs="Times New Roman"/>
          <w:szCs w:val="24"/>
        </w:rPr>
        <w:t xml:space="preserve"> — </w:t>
      </w:r>
      <w:r w:rsidR="009F135E">
        <w:rPr>
          <w:rFonts w:cs="Times New Roman"/>
          <w:szCs w:val="24"/>
        </w:rPr>
        <w:t>кнопка «в меню»</w:t>
      </w:r>
      <w:r w:rsidR="00FC4678" w:rsidRPr="00FC4678">
        <w:rPr>
          <w:rFonts w:cs="Times New Roman"/>
          <w:szCs w:val="24"/>
        </w:rPr>
        <w:t>;</w:t>
      </w:r>
    </w:p>
    <w:p w14:paraId="79D04D77" w14:textId="2D66944C" w:rsidR="000D644B" w:rsidRPr="00FC4678" w:rsidRDefault="000A7D14" w:rsidP="000D644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2</w:t>
      </w:r>
      <w:r w:rsidR="00AA36CA">
        <w:rPr>
          <w:rFonts w:cs="Times New Roman"/>
          <w:szCs w:val="24"/>
        </w:rPr>
        <w:t xml:space="preserve"> — </w:t>
      </w:r>
      <w:r w:rsidR="0044516F">
        <w:rPr>
          <w:rFonts w:cs="Times New Roman"/>
          <w:szCs w:val="24"/>
        </w:rPr>
        <w:t>время игры</w:t>
      </w:r>
      <w:r w:rsidR="00FC4678" w:rsidRPr="00FC4678">
        <w:rPr>
          <w:rFonts w:cs="Times New Roman"/>
          <w:szCs w:val="24"/>
        </w:rPr>
        <w:t>;</w:t>
      </w:r>
    </w:p>
    <w:p w14:paraId="04DF66E8" w14:textId="6B5C6242" w:rsidR="000D644B" w:rsidRPr="00FC4678" w:rsidRDefault="000A7D14" w:rsidP="000D644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</w:t>
      </w:r>
      <w:r w:rsidR="00AA36CA">
        <w:rPr>
          <w:rFonts w:cs="Times New Roman"/>
          <w:szCs w:val="24"/>
        </w:rPr>
        <w:t xml:space="preserve"> — </w:t>
      </w:r>
      <w:r w:rsidR="0044516F">
        <w:rPr>
          <w:rFonts w:cs="Times New Roman"/>
          <w:szCs w:val="24"/>
        </w:rPr>
        <w:t>счет игры</w:t>
      </w:r>
      <w:r w:rsidR="00FC4678" w:rsidRPr="00FC4678">
        <w:rPr>
          <w:rFonts w:cs="Times New Roman"/>
          <w:szCs w:val="24"/>
        </w:rPr>
        <w:t>;</w:t>
      </w:r>
    </w:p>
    <w:p w14:paraId="3CC0E129" w14:textId="31A06709" w:rsidR="000D644B" w:rsidRPr="00FC4678" w:rsidRDefault="000A7D14" w:rsidP="000D644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4</w:t>
      </w:r>
      <w:r w:rsidR="0044516F">
        <w:rPr>
          <w:rFonts w:cs="Times New Roman"/>
          <w:szCs w:val="24"/>
        </w:rPr>
        <w:t>.1, 4.2</w:t>
      </w:r>
      <w:r w:rsidR="00AA36CA">
        <w:rPr>
          <w:rFonts w:cs="Times New Roman"/>
          <w:szCs w:val="24"/>
        </w:rPr>
        <w:t xml:space="preserve"> — </w:t>
      </w:r>
      <w:r w:rsidR="0044516F">
        <w:rPr>
          <w:rFonts w:cs="Times New Roman"/>
          <w:szCs w:val="24"/>
        </w:rPr>
        <w:t>ракетки, управляемые игроками</w:t>
      </w:r>
      <w:r w:rsidR="00FC4678" w:rsidRPr="00FC4678">
        <w:rPr>
          <w:rFonts w:cs="Times New Roman"/>
          <w:szCs w:val="24"/>
        </w:rPr>
        <w:t>;</w:t>
      </w:r>
    </w:p>
    <w:p w14:paraId="560BD347" w14:textId="7724A48A" w:rsidR="000D644B" w:rsidRPr="00FC4678" w:rsidRDefault="000A7D14" w:rsidP="000D644B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5</w:t>
      </w:r>
      <w:r w:rsidR="00AA36CA">
        <w:rPr>
          <w:rFonts w:cs="Times New Roman"/>
          <w:szCs w:val="24"/>
        </w:rPr>
        <w:t xml:space="preserve"> — </w:t>
      </w:r>
      <w:r w:rsidR="00375E8C">
        <w:rPr>
          <w:rFonts w:cs="Times New Roman"/>
          <w:szCs w:val="24"/>
        </w:rPr>
        <w:t>мячик;</w:t>
      </w:r>
    </w:p>
    <w:p w14:paraId="29B46401" w14:textId="1D433704" w:rsidR="008E5F62" w:rsidRDefault="000A7D14" w:rsidP="00FC4678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6</w:t>
      </w:r>
      <w:r w:rsidR="00AA36CA">
        <w:rPr>
          <w:rFonts w:cs="Times New Roman"/>
          <w:szCs w:val="24"/>
        </w:rPr>
        <w:t xml:space="preserve"> — </w:t>
      </w:r>
      <w:r w:rsidR="0000590A">
        <w:rPr>
          <w:rFonts w:cs="Times New Roman"/>
          <w:szCs w:val="24"/>
        </w:rPr>
        <w:t>границы игрового поля.</w:t>
      </w:r>
    </w:p>
    <w:p w14:paraId="5F8C9818" w14:textId="5E7881D1" w:rsidR="001B2A4D" w:rsidRPr="00DA3CBC" w:rsidRDefault="001B2A4D" w:rsidP="00DA3CBC">
      <w:r w:rsidRPr="00DA3CBC">
        <w:t xml:space="preserve">На рисунке </w:t>
      </w:r>
      <w:r w:rsidR="00B5318D">
        <w:t>1</w:t>
      </w:r>
      <w:r w:rsidR="00B158A4">
        <w:t>4</w:t>
      </w:r>
      <w:r w:rsidRPr="00DA3CBC">
        <w:t xml:space="preserve"> представлен прототип окна </w:t>
      </w:r>
      <w:r w:rsidR="007C7433">
        <w:t>таблицы лидеров</w:t>
      </w:r>
    </w:p>
    <w:p w14:paraId="375C3786" w14:textId="5ACB5CF7" w:rsidR="00C112B1" w:rsidRPr="00935BE9" w:rsidRDefault="00870E47" w:rsidP="00C112B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46BA60F2" wp14:editId="50A7DBC2">
            <wp:extent cx="2200275" cy="1247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EDF6" w14:textId="56E6FBDD" w:rsidR="0009525A" w:rsidRPr="006904C1" w:rsidRDefault="00C112B1" w:rsidP="00870E47">
      <w:pPr>
        <w:spacing w:before="0" w:after="200"/>
        <w:contextualSpacing w:val="0"/>
        <w:jc w:val="center"/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Рисунок </w:t>
      </w:r>
      <w:r w:rsidR="00B5318D">
        <w:rPr>
          <w:rFonts w:cs="Times New Roman"/>
          <w:szCs w:val="24"/>
        </w:rPr>
        <w:t>1</w:t>
      </w:r>
      <w:r w:rsidR="00B158A4">
        <w:rPr>
          <w:rFonts w:cs="Times New Roman"/>
          <w:szCs w:val="24"/>
        </w:rPr>
        <w:t>4</w:t>
      </w:r>
      <w:r w:rsidRPr="006904C1">
        <w:rPr>
          <w:rFonts w:cs="Times New Roman"/>
          <w:szCs w:val="24"/>
        </w:rPr>
        <w:t xml:space="preserve"> – </w:t>
      </w:r>
      <w:r w:rsidR="005114D0">
        <w:rPr>
          <w:rFonts w:cs="Times New Roman"/>
          <w:szCs w:val="24"/>
        </w:rPr>
        <w:t>П</w:t>
      </w:r>
      <w:r w:rsidR="000D644B">
        <w:rPr>
          <w:rFonts w:cs="Times New Roman"/>
          <w:szCs w:val="24"/>
        </w:rPr>
        <w:t xml:space="preserve">рототип </w:t>
      </w:r>
      <w:r w:rsidR="007C7433">
        <w:rPr>
          <w:rFonts w:cs="Times New Roman"/>
          <w:szCs w:val="24"/>
        </w:rPr>
        <w:t>таблицы лидеров</w:t>
      </w:r>
    </w:p>
    <w:p w14:paraId="5352D275" w14:textId="2B1A556C" w:rsidR="26B8DED2" w:rsidRPr="006904C1" w:rsidRDefault="00295D9C" w:rsidP="00597BAF">
      <w:pPr>
        <w:pStyle w:val="2"/>
        <w:spacing w:after="240"/>
        <w:rPr>
          <w:szCs w:val="24"/>
        </w:rPr>
      </w:pPr>
      <w:bookmarkStart w:id="27" w:name="_Toc199200196"/>
      <w:r w:rsidRPr="006904C1">
        <w:rPr>
          <w:szCs w:val="24"/>
        </w:rPr>
        <w:t>Требования к видам обеспечения</w:t>
      </w:r>
      <w:bookmarkEnd w:id="27"/>
    </w:p>
    <w:p w14:paraId="5021EA72" w14:textId="508C23E7" w:rsidR="00F31613" w:rsidRPr="006904C1" w:rsidRDefault="00F31613" w:rsidP="00F31613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Данный раздел содержит </w:t>
      </w:r>
      <w:r w:rsidR="007125FF">
        <w:rPr>
          <w:rFonts w:cs="Times New Roman"/>
          <w:szCs w:val="24"/>
        </w:rPr>
        <w:t xml:space="preserve">требования </w:t>
      </w:r>
      <w:r w:rsidRPr="006904C1">
        <w:rPr>
          <w:rFonts w:cs="Times New Roman"/>
          <w:szCs w:val="24"/>
        </w:rPr>
        <w:t>к видам обеспечения</w:t>
      </w:r>
    </w:p>
    <w:p w14:paraId="607098D9" w14:textId="67CE43B4" w:rsidR="00295D9C" w:rsidRPr="006904C1" w:rsidRDefault="00256697" w:rsidP="00597BAF">
      <w:pPr>
        <w:pStyle w:val="3"/>
        <w:spacing w:after="240"/>
        <w:rPr>
          <w:szCs w:val="24"/>
        </w:rPr>
      </w:pPr>
      <w:bookmarkStart w:id="28" w:name="_Toc199200197"/>
      <w:r w:rsidRPr="006904C1">
        <w:rPr>
          <w:szCs w:val="24"/>
        </w:rPr>
        <w:t>Требования к математическому обеспечению</w:t>
      </w:r>
      <w:bookmarkEnd w:id="28"/>
    </w:p>
    <w:p w14:paraId="3358AAEC" w14:textId="44B19385" w:rsidR="008E5F62" w:rsidRPr="006904C1" w:rsidRDefault="00A6325E" w:rsidP="00870E47">
      <w:pPr>
        <w:rPr>
          <w:rFonts w:cs="Times New Roman"/>
          <w:szCs w:val="24"/>
        </w:rPr>
      </w:pPr>
      <w:r w:rsidRPr="00EA1BA1">
        <w:rPr>
          <w:rFonts w:cs="Times New Roman"/>
          <w:szCs w:val="24"/>
        </w:rPr>
        <w:t xml:space="preserve">Требования к математическому обеспечению в данной разработке </w:t>
      </w:r>
      <w:r w:rsidR="00AC50FA">
        <w:rPr>
          <w:rFonts w:cs="Times New Roman"/>
          <w:szCs w:val="24"/>
        </w:rPr>
        <w:t>требуются для подсчёта очков</w:t>
      </w:r>
      <w:r w:rsidR="009D0E90">
        <w:rPr>
          <w:rFonts w:cs="Times New Roman"/>
          <w:szCs w:val="24"/>
        </w:rPr>
        <w:t>.</w:t>
      </w:r>
    </w:p>
    <w:p w14:paraId="2B1FFEE1" w14:textId="09709FF1" w:rsidR="00256697" w:rsidRPr="006904C1" w:rsidRDefault="00256697" w:rsidP="00597BAF">
      <w:pPr>
        <w:pStyle w:val="3"/>
        <w:spacing w:after="240"/>
        <w:rPr>
          <w:szCs w:val="24"/>
        </w:rPr>
      </w:pPr>
      <w:bookmarkStart w:id="29" w:name="_Toc199200198"/>
      <w:r w:rsidRPr="006904C1">
        <w:rPr>
          <w:szCs w:val="24"/>
        </w:rPr>
        <w:t>Требования к информационному обеспечению</w:t>
      </w:r>
      <w:bookmarkEnd w:id="29"/>
    </w:p>
    <w:p w14:paraId="54990DCC" w14:textId="31539CD9" w:rsidR="00BC6799" w:rsidRPr="006904C1" w:rsidRDefault="00214C75" w:rsidP="00AA36CA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Данный раздел содержит основные требования к информационному обес</w:t>
      </w:r>
      <w:r w:rsidR="003B64AE">
        <w:rPr>
          <w:rFonts w:cs="Times New Roman"/>
          <w:szCs w:val="24"/>
        </w:rPr>
        <w:t>п</w:t>
      </w:r>
      <w:r w:rsidRPr="006904C1">
        <w:rPr>
          <w:rFonts w:cs="Times New Roman"/>
          <w:szCs w:val="24"/>
        </w:rPr>
        <w:t>ечению.</w:t>
      </w:r>
    </w:p>
    <w:p w14:paraId="297CD134" w14:textId="789C7FA6" w:rsidR="004E6A3F" w:rsidRPr="004E6A3F" w:rsidRDefault="00214C75" w:rsidP="00BB6FFD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памятью. Язык ориентирован на повышение производительности разработчика, читаемости кода и его качества, а также на обеспечение переносимости написанных на нём программ;</w:t>
      </w:r>
    </w:p>
    <w:p w14:paraId="1578477D" w14:textId="01367A2A" w:rsidR="004E6A3F" w:rsidRPr="004E6A3F" w:rsidRDefault="004E6A3F" w:rsidP="004E6A3F">
      <w:pPr>
        <w:rPr>
          <w:rFonts w:cs="Times New Roman"/>
          <w:szCs w:val="24"/>
        </w:rPr>
      </w:pPr>
      <w:r w:rsidRPr="004E6A3F">
        <w:rPr>
          <w:rFonts w:cs="Times New Roman"/>
          <w:szCs w:val="24"/>
        </w:rPr>
        <w:t>Anaconda — это популярная платформа (дистрибутив) для работы с языком программирования Python (а также R) и научными выч</w:t>
      </w:r>
      <w:r>
        <w:rPr>
          <w:rFonts w:cs="Times New Roman"/>
          <w:szCs w:val="24"/>
        </w:rPr>
        <w:t>ислениями.</w:t>
      </w:r>
    </w:p>
    <w:p w14:paraId="7A876DA1" w14:textId="77777777" w:rsidR="00DE6504" w:rsidRDefault="00214C75" w:rsidP="00AA36CA">
      <w:pPr>
        <w:rPr>
          <w:rFonts w:cs="Times New Roman"/>
          <w:szCs w:val="24"/>
        </w:rPr>
      </w:pPr>
      <w:bookmarkStart w:id="30" w:name="_Hlk195830130"/>
      <w:r w:rsidRPr="006904C1">
        <w:rPr>
          <w:rFonts w:cs="Times New Roman"/>
          <w:szCs w:val="24"/>
          <w:lang w:val="en-US"/>
        </w:rPr>
        <w:t>PowerPoint</w:t>
      </w:r>
      <w:r w:rsidRPr="006904C1">
        <w:rPr>
          <w:rFonts w:cs="Times New Roman"/>
          <w:szCs w:val="24"/>
        </w:rPr>
        <w:t xml:space="preserve"> – программа для создания презентаций из слайдов. Программа входит в набор </w:t>
      </w:r>
      <w:r w:rsidRPr="006904C1">
        <w:rPr>
          <w:rFonts w:cs="Times New Roman"/>
          <w:szCs w:val="24"/>
          <w:lang w:val="en-US"/>
        </w:rPr>
        <w:t>Office</w:t>
      </w:r>
      <w:r w:rsidRPr="006904C1">
        <w:rPr>
          <w:rFonts w:cs="Times New Roman"/>
          <w:szCs w:val="24"/>
        </w:rPr>
        <w:t xml:space="preserve"> от компании </w:t>
      </w:r>
      <w:r w:rsidRPr="006904C1">
        <w:rPr>
          <w:rFonts w:cs="Times New Roman"/>
          <w:szCs w:val="24"/>
          <w:lang w:val="en-US"/>
        </w:rPr>
        <w:t>Microsoft</w:t>
      </w:r>
      <w:r w:rsidRPr="006904C1">
        <w:rPr>
          <w:rFonts w:cs="Times New Roman"/>
          <w:szCs w:val="24"/>
        </w:rPr>
        <w:t xml:space="preserve">. </w:t>
      </w:r>
      <w:r w:rsidRPr="006904C1">
        <w:rPr>
          <w:rFonts w:cs="Times New Roman"/>
          <w:szCs w:val="24"/>
          <w:lang w:val="en-US"/>
        </w:rPr>
        <w:t>PowerPoint</w:t>
      </w:r>
      <w:r w:rsidRPr="006904C1">
        <w:rPr>
          <w:rFonts w:cs="Times New Roman"/>
          <w:szCs w:val="24"/>
        </w:rPr>
        <w:t xml:space="preserve"> позволяет создавать </w:t>
      </w:r>
      <w:r w:rsidR="0036565A" w:rsidRPr="006904C1">
        <w:rPr>
          <w:rFonts w:cs="Times New Roman"/>
          <w:szCs w:val="24"/>
        </w:rPr>
        <w:t>различные слайды, которые включают в себя текст, изображения, графику, анимации и многое другое.</w:t>
      </w:r>
    </w:p>
    <w:p w14:paraId="0448E060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sys</w:t>
      </w:r>
      <w:r w:rsidRPr="0009525A">
        <w:rPr>
          <w:rFonts w:cs="Times New Roman"/>
          <w:szCs w:val="24"/>
        </w:rPr>
        <w:t xml:space="preserve"> — стандартный модуль </w:t>
      </w:r>
      <w:r w:rsidRPr="00DE6504">
        <w:rPr>
          <w:rFonts w:cs="Times New Roman"/>
          <w:szCs w:val="24"/>
          <w:lang w:val="en-US"/>
        </w:rPr>
        <w:t>Python</w:t>
      </w:r>
      <w:r w:rsidRPr="0009525A">
        <w:rPr>
          <w:rFonts w:cs="Times New Roman"/>
          <w:szCs w:val="24"/>
        </w:rPr>
        <w:t xml:space="preserve">, который предоставляет доступ к переменным и функциям, связанным с интерпретатором </w:t>
      </w:r>
      <w:r w:rsidRPr="00DE6504">
        <w:rPr>
          <w:rFonts w:cs="Times New Roman"/>
          <w:szCs w:val="24"/>
          <w:lang w:val="en-US"/>
        </w:rPr>
        <w:t>Python</w:t>
      </w:r>
      <w:r w:rsidRPr="0009525A">
        <w:rPr>
          <w:rFonts w:cs="Times New Roman"/>
          <w:szCs w:val="24"/>
        </w:rPr>
        <w:t>.</w:t>
      </w:r>
    </w:p>
    <w:p w14:paraId="7AD487F5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lastRenderedPageBreak/>
        <w:t>random</w:t>
      </w:r>
      <w:r w:rsidRPr="0009525A">
        <w:rPr>
          <w:rFonts w:cs="Times New Roman"/>
          <w:szCs w:val="24"/>
        </w:rPr>
        <w:t xml:space="preserve"> — стандартная библиотека </w:t>
      </w:r>
      <w:r w:rsidRPr="00DE6504">
        <w:rPr>
          <w:rFonts w:cs="Times New Roman"/>
          <w:szCs w:val="24"/>
          <w:lang w:val="en-US"/>
        </w:rPr>
        <w:t>Python</w:t>
      </w:r>
      <w:r w:rsidRPr="0009525A">
        <w:rPr>
          <w:rFonts w:cs="Times New Roman"/>
          <w:szCs w:val="24"/>
        </w:rPr>
        <w:t>, которая используется для генерации случайных чисел и случайного выбора элементов (например, направления движения мяча в игре).</w:t>
      </w:r>
    </w:p>
    <w:p w14:paraId="4670ADFA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PyQt</w:t>
      </w:r>
      <w:r w:rsidRPr="0009525A">
        <w:rPr>
          <w:rFonts w:cs="Times New Roman"/>
          <w:szCs w:val="24"/>
        </w:rPr>
        <w:t>5.</w:t>
      </w:r>
      <w:r w:rsidRPr="00DE6504">
        <w:rPr>
          <w:rFonts w:cs="Times New Roman"/>
          <w:szCs w:val="24"/>
          <w:lang w:val="en-US"/>
        </w:rPr>
        <w:t>QtWidgets</w:t>
      </w:r>
      <w:r w:rsidRPr="0009525A">
        <w:rPr>
          <w:rFonts w:cs="Times New Roman"/>
          <w:szCs w:val="24"/>
        </w:rPr>
        <w:t xml:space="preserve"> — модуль библиотеки </w:t>
      </w:r>
      <w:r w:rsidRPr="00DE6504">
        <w:rPr>
          <w:rFonts w:cs="Times New Roman"/>
          <w:szCs w:val="24"/>
          <w:lang w:val="en-US"/>
        </w:rPr>
        <w:t>PyQt</w:t>
      </w:r>
      <w:r w:rsidRPr="0009525A">
        <w:rPr>
          <w:rFonts w:cs="Times New Roman"/>
          <w:szCs w:val="24"/>
        </w:rPr>
        <w:t>5, содержащий элементы графического интерфейса:</w:t>
      </w:r>
    </w:p>
    <w:p w14:paraId="6BCF1FEB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QApplication</w:t>
      </w:r>
      <w:r w:rsidRPr="0009525A">
        <w:rPr>
          <w:rFonts w:cs="Times New Roman"/>
          <w:szCs w:val="24"/>
        </w:rPr>
        <w:t xml:space="preserve"> — основной объект приложения </w:t>
      </w:r>
      <w:r w:rsidRPr="00DE6504">
        <w:rPr>
          <w:rFonts w:cs="Times New Roman"/>
          <w:szCs w:val="24"/>
          <w:lang w:val="en-US"/>
        </w:rPr>
        <w:t>PyQt</w:t>
      </w:r>
      <w:r w:rsidRPr="0009525A">
        <w:rPr>
          <w:rFonts w:cs="Times New Roman"/>
          <w:szCs w:val="24"/>
        </w:rPr>
        <w:t>.</w:t>
      </w:r>
      <w:r w:rsidRPr="0009525A">
        <w:rPr>
          <w:rFonts w:cs="Times New Roman"/>
          <w:szCs w:val="24"/>
        </w:rPr>
        <w:tab/>
      </w:r>
      <w:r w:rsidRPr="00DE6504">
        <w:rPr>
          <w:rFonts w:cs="Times New Roman"/>
          <w:szCs w:val="24"/>
          <w:lang w:val="en-US"/>
        </w:rPr>
        <w:t>PyQt</w:t>
      </w:r>
      <w:r w:rsidRPr="0009525A">
        <w:rPr>
          <w:rFonts w:cs="Times New Roman"/>
          <w:szCs w:val="24"/>
        </w:rPr>
        <w:t>5.</w:t>
      </w:r>
      <w:r w:rsidRPr="00DE6504">
        <w:rPr>
          <w:rFonts w:cs="Times New Roman"/>
          <w:szCs w:val="24"/>
          <w:lang w:val="en-US"/>
        </w:rPr>
        <w:t>QtGui</w:t>
      </w:r>
      <w:r w:rsidRPr="0009525A">
        <w:rPr>
          <w:rFonts w:cs="Times New Roman"/>
          <w:szCs w:val="24"/>
        </w:rPr>
        <w:t xml:space="preserve"> — модуль, связанный с графикой и обработкой ввода:</w:t>
      </w:r>
    </w:p>
    <w:p w14:paraId="04085AE2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PyQt</w:t>
      </w:r>
      <w:r w:rsidRPr="0009525A">
        <w:rPr>
          <w:rFonts w:cs="Times New Roman"/>
          <w:szCs w:val="24"/>
        </w:rPr>
        <w:t>5.</w:t>
      </w:r>
      <w:r w:rsidRPr="00DE6504">
        <w:rPr>
          <w:rFonts w:cs="Times New Roman"/>
          <w:szCs w:val="24"/>
          <w:lang w:val="en-US"/>
        </w:rPr>
        <w:t>QtCore</w:t>
      </w:r>
      <w:r w:rsidRPr="0009525A">
        <w:rPr>
          <w:rFonts w:cs="Times New Roman"/>
          <w:szCs w:val="24"/>
        </w:rPr>
        <w:t xml:space="preserve"> — модуль, содержащий основные нестандартные типы и механизмы </w:t>
      </w:r>
      <w:r w:rsidRPr="00DE6504">
        <w:rPr>
          <w:rFonts w:cs="Times New Roman"/>
          <w:szCs w:val="24"/>
          <w:lang w:val="en-US"/>
        </w:rPr>
        <w:t>Qt</w:t>
      </w:r>
      <w:r w:rsidRPr="0009525A">
        <w:rPr>
          <w:rFonts w:cs="Times New Roman"/>
          <w:szCs w:val="24"/>
        </w:rPr>
        <w:t>:</w:t>
      </w:r>
    </w:p>
    <w:p w14:paraId="4F9341C7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Qt</w:t>
      </w:r>
      <w:r w:rsidRPr="0009525A">
        <w:rPr>
          <w:rFonts w:cs="Times New Roman"/>
          <w:szCs w:val="24"/>
        </w:rPr>
        <w:t xml:space="preserve"> — набор стандартных констант, таких как выравнивание, клавиши и др.</w:t>
      </w:r>
    </w:p>
    <w:p w14:paraId="5F4F598A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QTimer</w:t>
      </w:r>
      <w:r w:rsidRPr="0009525A">
        <w:rPr>
          <w:rFonts w:cs="Times New Roman"/>
          <w:szCs w:val="24"/>
        </w:rPr>
        <w:t xml:space="preserve"> — класс, который позволяет запускать функции по таймеру (например, обновление игры каждые 16 мс).</w:t>
      </w:r>
    </w:p>
    <w:p w14:paraId="022AF2B5" w14:textId="77777777" w:rsidR="00DE6504" w:rsidRPr="0009525A" w:rsidRDefault="00DE6504" w:rsidP="00DE6504">
      <w:pPr>
        <w:rPr>
          <w:rFonts w:cs="Times New Roman"/>
          <w:szCs w:val="24"/>
        </w:rPr>
      </w:pPr>
      <w:r w:rsidRPr="00DE6504">
        <w:rPr>
          <w:rFonts w:cs="Times New Roman"/>
          <w:szCs w:val="24"/>
          <w:lang w:val="en-US"/>
        </w:rPr>
        <w:t>PyQt</w:t>
      </w:r>
      <w:r w:rsidRPr="0009525A">
        <w:rPr>
          <w:rFonts w:cs="Times New Roman"/>
          <w:szCs w:val="24"/>
        </w:rPr>
        <w:t>5.</w:t>
      </w:r>
      <w:r w:rsidRPr="00DE6504">
        <w:rPr>
          <w:rFonts w:cs="Times New Roman"/>
          <w:szCs w:val="24"/>
          <w:lang w:val="en-US"/>
        </w:rPr>
        <w:t>QtMultimedia</w:t>
      </w:r>
      <w:r w:rsidRPr="0009525A">
        <w:rPr>
          <w:rFonts w:cs="Times New Roman"/>
          <w:szCs w:val="24"/>
        </w:rPr>
        <w:t xml:space="preserve"> — модуль, предназначенный для воспроизведения мультимедиа:</w:t>
      </w:r>
    </w:p>
    <w:p w14:paraId="63BC947B" w14:textId="44ADA8A0" w:rsidR="00BC6799" w:rsidRPr="00DE6504" w:rsidRDefault="00DE6504" w:rsidP="00DE6504">
      <w:pPr>
        <w:rPr>
          <w:rFonts w:cs="Times New Roman"/>
          <w:szCs w:val="24"/>
          <w:lang w:val="en-US"/>
        </w:rPr>
      </w:pPr>
      <w:r w:rsidRPr="00DE6504">
        <w:rPr>
          <w:rFonts w:cs="Times New Roman"/>
          <w:szCs w:val="24"/>
          <w:lang w:val="en-US"/>
        </w:rPr>
        <w:t>QUrl</w:t>
      </w:r>
      <w:r w:rsidRPr="0009525A">
        <w:rPr>
          <w:rFonts w:cs="Times New Roman"/>
          <w:szCs w:val="24"/>
        </w:rPr>
        <w:t xml:space="preserve"> — класс для работы с интернет- и файловыми путями в формате </w:t>
      </w:r>
      <w:r w:rsidRPr="00DE6504">
        <w:rPr>
          <w:rFonts w:cs="Times New Roman"/>
          <w:szCs w:val="24"/>
          <w:lang w:val="en-US"/>
        </w:rPr>
        <w:t>URL</w:t>
      </w:r>
      <w:r w:rsidRPr="0009525A">
        <w:rPr>
          <w:rFonts w:cs="Times New Roman"/>
          <w:szCs w:val="24"/>
        </w:rPr>
        <w:t xml:space="preserve">. </w:t>
      </w:r>
      <w:r w:rsidRPr="00DE6504">
        <w:rPr>
          <w:rFonts w:cs="Times New Roman"/>
          <w:szCs w:val="24"/>
          <w:lang w:val="en-US"/>
        </w:rPr>
        <w:t>Например, используется для загрузки аудиофайла в плеер.</w:t>
      </w:r>
      <w:r w:rsidR="00C66AEC" w:rsidRPr="00DE6504">
        <w:rPr>
          <w:rFonts w:cs="Times New Roman"/>
          <w:szCs w:val="24"/>
          <w:lang w:val="en-US"/>
        </w:rPr>
        <w:t xml:space="preserve"> </w:t>
      </w:r>
    </w:p>
    <w:bookmarkEnd w:id="30"/>
    <w:p w14:paraId="313B46E9" w14:textId="3B060D91" w:rsidR="00E208B0" w:rsidRPr="006904C1" w:rsidRDefault="001F61FC" w:rsidP="00597BAF">
      <w:pPr>
        <w:pStyle w:val="4"/>
        <w:spacing w:after="240"/>
        <w:rPr>
          <w:szCs w:val="24"/>
        </w:rPr>
      </w:pPr>
      <w:r w:rsidRPr="006904C1">
        <w:rPr>
          <w:szCs w:val="24"/>
        </w:rPr>
        <w:t>Требования к форматам хранения данных</w:t>
      </w:r>
    </w:p>
    <w:p w14:paraId="0041B013" w14:textId="77777777" w:rsidR="00FD418B" w:rsidRPr="00FD418B" w:rsidRDefault="00FD418B" w:rsidP="00FD418B">
      <w:pPr>
        <w:rPr>
          <w:rFonts w:cs="Times New Roman"/>
          <w:szCs w:val="24"/>
          <w:lang w:val="en-US"/>
        </w:rPr>
      </w:pPr>
      <w:r w:rsidRPr="00FD418B">
        <w:rPr>
          <w:rFonts w:cs="Times New Roman"/>
          <w:szCs w:val="24"/>
          <w:lang w:val="en-US"/>
        </w:rPr>
        <w:t>Требования к хранению данных таблицы лидеров:</w:t>
      </w:r>
    </w:p>
    <w:p w14:paraId="730C7ED9" w14:textId="14C6BABB" w:rsidR="00FD418B" w:rsidRPr="00FD418B" w:rsidRDefault="00FD418B" w:rsidP="00FD418B">
      <w:pPr>
        <w:rPr>
          <w:rFonts w:cs="Times New Roman"/>
          <w:szCs w:val="24"/>
          <w:lang w:val="en-US"/>
        </w:rPr>
      </w:pPr>
      <w:r w:rsidRPr="00FD418B">
        <w:rPr>
          <w:rFonts w:cs="Times New Roman"/>
          <w:szCs w:val="24"/>
          <w:lang w:val="en-US"/>
        </w:rPr>
        <w:t>Форма</w:t>
      </w:r>
      <w:r>
        <w:rPr>
          <w:rFonts w:cs="Times New Roman"/>
          <w:szCs w:val="24"/>
          <w:lang w:val="en-US"/>
        </w:rPr>
        <w:t>т хранения: текстовый файл .txt</w:t>
      </w:r>
    </w:p>
    <w:p w14:paraId="31428C1A" w14:textId="416B42A5" w:rsidR="00FD418B" w:rsidRPr="00FD418B" w:rsidRDefault="00FD418B" w:rsidP="00FD418B">
      <w:pPr>
        <w:rPr>
          <w:rFonts w:cs="Times New Roman"/>
          <w:szCs w:val="24"/>
          <w:lang w:val="en-US"/>
        </w:rPr>
      </w:pPr>
      <w:r w:rsidRPr="00FD418B">
        <w:rPr>
          <w:rFonts w:cs="Times New Roman"/>
          <w:szCs w:val="24"/>
          <w:lang w:val="en-US"/>
        </w:rPr>
        <w:t>Расположение файла: D:\учеба\игра\records.txt</w:t>
      </w:r>
    </w:p>
    <w:p w14:paraId="182D3338" w14:textId="68EFA90B" w:rsidR="001F61FC" w:rsidRPr="006904C1" w:rsidRDefault="008239DB" w:rsidP="00597BAF">
      <w:pPr>
        <w:pStyle w:val="4"/>
        <w:spacing w:after="240"/>
        <w:rPr>
          <w:szCs w:val="24"/>
        </w:rPr>
      </w:pPr>
      <w:r w:rsidRPr="006904C1">
        <w:rPr>
          <w:szCs w:val="24"/>
        </w:rPr>
        <w:t>Требования к лингвистическому обеспечению</w:t>
      </w:r>
    </w:p>
    <w:p w14:paraId="156DF21C" w14:textId="6FB4F83C" w:rsidR="00E51875" w:rsidRPr="006904C1" w:rsidRDefault="00E51875" w:rsidP="00E51875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Игра должна быть на русском языке без возможности </w:t>
      </w:r>
      <w:r w:rsidR="00F6024D" w:rsidRPr="006904C1">
        <w:rPr>
          <w:rFonts w:cs="Times New Roman"/>
          <w:szCs w:val="24"/>
        </w:rPr>
        <w:t xml:space="preserve">перевода </w:t>
      </w:r>
      <w:r w:rsidRPr="006904C1">
        <w:rPr>
          <w:rFonts w:cs="Times New Roman"/>
          <w:szCs w:val="24"/>
        </w:rPr>
        <w:t>на другие языки</w:t>
      </w:r>
      <w:r w:rsidR="003B64AE">
        <w:rPr>
          <w:rFonts w:cs="Times New Roman"/>
          <w:szCs w:val="24"/>
        </w:rPr>
        <w:t>.</w:t>
      </w:r>
    </w:p>
    <w:p w14:paraId="02ABA6DD" w14:textId="690215C8" w:rsidR="008239DB" w:rsidRPr="006904C1" w:rsidRDefault="004A0E13" w:rsidP="00597BAF">
      <w:pPr>
        <w:pStyle w:val="3"/>
        <w:spacing w:after="240"/>
        <w:rPr>
          <w:szCs w:val="24"/>
        </w:rPr>
      </w:pPr>
      <w:bookmarkStart w:id="31" w:name="_Toc199200199"/>
      <w:r w:rsidRPr="006904C1">
        <w:rPr>
          <w:szCs w:val="24"/>
        </w:rPr>
        <w:t>Требования к метрологическому обеспечению</w:t>
      </w:r>
      <w:bookmarkEnd w:id="31"/>
    </w:p>
    <w:p w14:paraId="62723444" w14:textId="72C3AAC9" w:rsidR="008E5F62" w:rsidRPr="006904C1" w:rsidRDefault="00E51875" w:rsidP="00870E47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Требования к метрологическому обеспечению не предъявляются</w:t>
      </w:r>
      <w:r w:rsidR="003B64AE">
        <w:rPr>
          <w:rFonts w:cs="Times New Roman"/>
          <w:szCs w:val="24"/>
        </w:rPr>
        <w:t>.</w:t>
      </w:r>
    </w:p>
    <w:p w14:paraId="25230B1D" w14:textId="470EE874" w:rsidR="004A0E13" w:rsidRPr="006904C1" w:rsidRDefault="004A0E13" w:rsidP="00597BAF">
      <w:pPr>
        <w:pStyle w:val="3"/>
        <w:spacing w:after="240"/>
        <w:rPr>
          <w:szCs w:val="24"/>
        </w:rPr>
      </w:pPr>
      <w:bookmarkStart w:id="32" w:name="_Toc199200200"/>
      <w:r w:rsidRPr="006904C1">
        <w:rPr>
          <w:szCs w:val="24"/>
        </w:rPr>
        <w:t>Требования к техническому обеспечению</w:t>
      </w:r>
      <w:bookmarkEnd w:id="32"/>
    </w:p>
    <w:p w14:paraId="33DA5A8E" w14:textId="5EB32AD4" w:rsidR="006B5E24" w:rsidRPr="006904C1" w:rsidRDefault="00A14315" w:rsidP="00E51875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В с</w:t>
      </w:r>
      <w:r w:rsidR="00E51875" w:rsidRPr="006904C1">
        <w:rPr>
          <w:rFonts w:cs="Times New Roman"/>
          <w:szCs w:val="24"/>
        </w:rPr>
        <w:t xml:space="preserve">остав технических средств должен входить персональный компьютер, соответствующий </w:t>
      </w:r>
      <w:r w:rsidR="00BC6799" w:rsidRPr="006904C1">
        <w:rPr>
          <w:rFonts w:cs="Times New Roman"/>
          <w:szCs w:val="24"/>
        </w:rPr>
        <w:t>минимальным системным требованиям</w:t>
      </w:r>
      <w:r w:rsidR="006B5E24" w:rsidRPr="006904C1">
        <w:rPr>
          <w:rFonts w:cs="Times New Roman"/>
          <w:szCs w:val="24"/>
        </w:rPr>
        <w:t>:</w:t>
      </w:r>
    </w:p>
    <w:p w14:paraId="15502BEC" w14:textId="55867DE1" w:rsidR="006B5E24" w:rsidRPr="00BE35DB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6B5E24" w:rsidRPr="00BE35DB">
        <w:rPr>
          <w:rFonts w:cs="Times New Roman"/>
          <w:szCs w:val="24"/>
        </w:rPr>
        <w:t>перационная система</w:t>
      </w:r>
      <w:r w:rsidR="00AA36CA" w:rsidRPr="00BE35DB">
        <w:rPr>
          <w:rFonts w:cs="Times New Roman"/>
          <w:szCs w:val="24"/>
        </w:rPr>
        <w:t xml:space="preserve"> — </w:t>
      </w:r>
      <w:r w:rsidR="006B5E24" w:rsidRPr="00BE35DB">
        <w:rPr>
          <w:rFonts w:cs="Times New Roman"/>
          <w:szCs w:val="24"/>
          <w:lang w:val="en-US"/>
        </w:rPr>
        <w:t>Windows</w:t>
      </w:r>
      <w:r w:rsidR="006B5E24" w:rsidRPr="00BE35DB">
        <w:rPr>
          <w:rFonts w:cs="Times New Roman"/>
          <w:szCs w:val="24"/>
        </w:rPr>
        <w:t xml:space="preserve"> 1</w:t>
      </w:r>
      <w:r w:rsidR="008C4B79" w:rsidRPr="00BE35DB">
        <w:rPr>
          <w:rFonts w:cs="Times New Roman"/>
          <w:szCs w:val="24"/>
        </w:rPr>
        <w:t>0</w:t>
      </w:r>
      <w:r>
        <w:rPr>
          <w:rFonts w:cs="Times New Roman"/>
          <w:szCs w:val="24"/>
        </w:rPr>
        <w:t>;</w:t>
      </w:r>
    </w:p>
    <w:p w14:paraId="0EC56CE1" w14:textId="2397F1BD" w:rsidR="006B5E24" w:rsidRPr="00E46889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п</w:t>
      </w:r>
      <w:r w:rsidR="006B5E24" w:rsidRPr="00BE35DB">
        <w:rPr>
          <w:rFonts w:cs="Times New Roman"/>
          <w:szCs w:val="24"/>
        </w:rPr>
        <w:t>роцессор</w:t>
      </w:r>
      <w:r w:rsidR="00AA36CA" w:rsidRPr="00E46889">
        <w:rPr>
          <w:rFonts w:cs="Times New Roman"/>
          <w:szCs w:val="24"/>
          <w:lang w:val="en-US"/>
        </w:rPr>
        <w:t xml:space="preserve"> — </w:t>
      </w:r>
      <w:r w:rsidR="006B5E24" w:rsidRPr="00BE35DB">
        <w:rPr>
          <w:rFonts w:cs="Times New Roman"/>
          <w:szCs w:val="24"/>
          <w:lang w:val="en-US"/>
        </w:rPr>
        <w:t>Intel</w:t>
      </w:r>
      <w:r w:rsidR="006B5E24" w:rsidRPr="00E46889">
        <w:rPr>
          <w:rFonts w:cs="Times New Roman"/>
          <w:szCs w:val="24"/>
          <w:lang w:val="en-US"/>
        </w:rPr>
        <w:t xml:space="preserve"> </w:t>
      </w:r>
      <w:r w:rsidR="006B5E24" w:rsidRPr="00BE35DB">
        <w:rPr>
          <w:rFonts w:cs="Times New Roman"/>
          <w:szCs w:val="24"/>
          <w:lang w:val="en-US"/>
        </w:rPr>
        <w:t>Core</w:t>
      </w:r>
      <w:r w:rsidR="006B5E24" w:rsidRPr="00E46889">
        <w:rPr>
          <w:rFonts w:cs="Times New Roman"/>
          <w:szCs w:val="24"/>
          <w:lang w:val="en-US"/>
        </w:rPr>
        <w:t xml:space="preserve"> </w:t>
      </w:r>
      <w:r w:rsidR="006B5E24" w:rsidRPr="00BE35DB">
        <w:rPr>
          <w:rFonts w:cs="Times New Roman"/>
          <w:szCs w:val="24"/>
          <w:lang w:val="en-US"/>
        </w:rPr>
        <w:t>i</w:t>
      </w:r>
      <w:r w:rsidR="006B5E24" w:rsidRPr="00E46889">
        <w:rPr>
          <w:rFonts w:cs="Times New Roman"/>
          <w:szCs w:val="24"/>
          <w:lang w:val="en-US"/>
        </w:rPr>
        <w:t>5 11400</w:t>
      </w:r>
      <w:r w:rsidR="006B5E24" w:rsidRPr="00BE35DB">
        <w:rPr>
          <w:rFonts w:cs="Times New Roman"/>
          <w:szCs w:val="24"/>
          <w:lang w:val="en-US"/>
        </w:rPr>
        <w:t>h</w:t>
      </w:r>
      <w:r w:rsidRPr="00E46889">
        <w:rPr>
          <w:rFonts w:cs="Times New Roman"/>
          <w:szCs w:val="24"/>
          <w:lang w:val="en-US"/>
        </w:rPr>
        <w:t>;</w:t>
      </w:r>
    </w:p>
    <w:p w14:paraId="10379689" w14:textId="1721A0B3" w:rsidR="006B5E24" w:rsidRPr="00BE35DB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6B5E24" w:rsidRPr="00BE35DB">
        <w:rPr>
          <w:rFonts w:cs="Times New Roman"/>
          <w:szCs w:val="24"/>
        </w:rPr>
        <w:t>перативная память</w:t>
      </w:r>
      <w:r w:rsidR="00AA36CA" w:rsidRPr="00BE35DB">
        <w:rPr>
          <w:rFonts w:cs="Times New Roman"/>
          <w:szCs w:val="24"/>
        </w:rPr>
        <w:t xml:space="preserve"> — </w:t>
      </w:r>
      <w:r w:rsidR="008C4B79" w:rsidRPr="00BE35DB">
        <w:rPr>
          <w:rFonts w:cs="Times New Roman"/>
          <w:szCs w:val="24"/>
        </w:rPr>
        <w:t>2 ГБ</w:t>
      </w:r>
      <w:r>
        <w:rPr>
          <w:rFonts w:cs="Times New Roman"/>
          <w:szCs w:val="24"/>
        </w:rPr>
        <w:t>;</w:t>
      </w:r>
    </w:p>
    <w:p w14:paraId="63A86852" w14:textId="001EBFFC" w:rsidR="006B5E24" w:rsidRPr="00BE35DB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="006B5E24" w:rsidRPr="00BE35DB">
        <w:rPr>
          <w:rFonts w:cs="Times New Roman"/>
          <w:szCs w:val="24"/>
        </w:rPr>
        <w:t>идеокарта</w:t>
      </w:r>
      <w:r w:rsidR="00AA36CA" w:rsidRPr="00BE35DB">
        <w:rPr>
          <w:rFonts w:cs="Times New Roman"/>
          <w:szCs w:val="24"/>
        </w:rPr>
        <w:t xml:space="preserve"> — </w:t>
      </w:r>
      <w:r w:rsidR="008C4B79" w:rsidRPr="00BE35DB">
        <w:rPr>
          <w:rFonts w:cs="Times New Roman"/>
          <w:szCs w:val="24"/>
          <w:lang w:val="en-US"/>
        </w:rPr>
        <w:t>Intel</w:t>
      </w:r>
      <w:r w:rsidR="008C4B79" w:rsidRPr="00BE35DB">
        <w:rPr>
          <w:rFonts w:cs="Times New Roman"/>
          <w:szCs w:val="24"/>
        </w:rPr>
        <w:t xml:space="preserve"> </w:t>
      </w:r>
      <w:r w:rsidR="008C4B79" w:rsidRPr="00BE35DB">
        <w:rPr>
          <w:rFonts w:cs="Times New Roman"/>
          <w:szCs w:val="24"/>
          <w:lang w:val="en-US"/>
        </w:rPr>
        <w:t>UHD</w:t>
      </w:r>
      <w:r w:rsidR="008C4B79" w:rsidRPr="00BE35DB">
        <w:rPr>
          <w:rFonts w:cs="Times New Roman"/>
          <w:szCs w:val="24"/>
        </w:rPr>
        <w:t xml:space="preserve"> </w:t>
      </w:r>
      <w:r w:rsidR="008C4B79" w:rsidRPr="00BE35DB">
        <w:rPr>
          <w:rFonts w:cs="Times New Roman"/>
          <w:szCs w:val="24"/>
          <w:lang w:val="en-US"/>
        </w:rPr>
        <w:t>Graphics</w:t>
      </w:r>
      <w:r>
        <w:rPr>
          <w:rFonts w:cs="Times New Roman"/>
          <w:szCs w:val="24"/>
        </w:rPr>
        <w:t>;</w:t>
      </w:r>
    </w:p>
    <w:p w14:paraId="355D17FA" w14:textId="36B7C891" w:rsidR="006B5E24" w:rsidRPr="00BE35DB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ж</w:t>
      </w:r>
      <w:r w:rsidR="006B5E24" w:rsidRPr="00BE35DB">
        <w:rPr>
          <w:rFonts w:cs="Times New Roman"/>
          <w:szCs w:val="24"/>
        </w:rPr>
        <w:t>ёсткий диск</w:t>
      </w:r>
      <w:r w:rsidR="00AA36CA" w:rsidRPr="00BE35DB">
        <w:rPr>
          <w:rFonts w:cs="Times New Roman"/>
          <w:szCs w:val="24"/>
        </w:rPr>
        <w:t xml:space="preserve"> — </w:t>
      </w:r>
      <w:r w:rsidR="008C4B79" w:rsidRPr="00BE35DB">
        <w:rPr>
          <w:rFonts w:cs="Times New Roman"/>
          <w:szCs w:val="24"/>
        </w:rPr>
        <w:t>5 ГБ</w:t>
      </w:r>
      <w:r>
        <w:rPr>
          <w:rFonts w:cs="Times New Roman"/>
          <w:szCs w:val="24"/>
        </w:rPr>
        <w:t>;</w:t>
      </w:r>
    </w:p>
    <w:p w14:paraId="61355E9C" w14:textId="439627FC" w:rsidR="006B5E24" w:rsidRPr="00BE35DB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у</w:t>
      </w:r>
      <w:r w:rsidR="006B5E24" w:rsidRPr="00BE35DB">
        <w:rPr>
          <w:rFonts w:cs="Times New Roman"/>
          <w:szCs w:val="24"/>
        </w:rPr>
        <w:t>стройство ввода</w:t>
      </w:r>
      <w:r w:rsidR="00AA36CA" w:rsidRPr="00BE35DB">
        <w:rPr>
          <w:rFonts w:cs="Times New Roman"/>
          <w:szCs w:val="24"/>
        </w:rPr>
        <w:t xml:space="preserve"> — </w:t>
      </w:r>
      <w:r w:rsidR="006B5E24" w:rsidRPr="00BE35DB">
        <w:rPr>
          <w:rFonts w:cs="Times New Roman"/>
          <w:szCs w:val="24"/>
        </w:rPr>
        <w:t>тачпад</w:t>
      </w:r>
      <w:r>
        <w:rPr>
          <w:rFonts w:cs="Times New Roman"/>
          <w:szCs w:val="24"/>
        </w:rPr>
        <w:t>;</w:t>
      </w:r>
    </w:p>
    <w:p w14:paraId="61FA810F" w14:textId="7288D772" w:rsidR="008D4E27" w:rsidRPr="00BE35DB" w:rsidRDefault="00E46889" w:rsidP="00BE35DB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у</w:t>
      </w:r>
      <w:r w:rsidR="006B5E24" w:rsidRPr="00BE35DB">
        <w:rPr>
          <w:rFonts w:cs="Times New Roman"/>
          <w:szCs w:val="24"/>
        </w:rPr>
        <w:t>стройство вывода</w:t>
      </w:r>
      <w:r w:rsidR="00AA36CA" w:rsidRPr="00BE35DB">
        <w:rPr>
          <w:rFonts w:cs="Times New Roman"/>
          <w:szCs w:val="24"/>
        </w:rPr>
        <w:t xml:space="preserve"> — </w:t>
      </w:r>
      <w:r w:rsidR="006B5E24" w:rsidRPr="00BE35DB">
        <w:rPr>
          <w:rFonts w:cs="Times New Roman"/>
          <w:szCs w:val="24"/>
        </w:rPr>
        <w:t>экран ноутбука</w:t>
      </w:r>
      <w:r>
        <w:rPr>
          <w:rFonts w:cs="Times New Roman"/>
          <w:szCs w:val="24"/>
        </w:rPr>
        <w:t>.</w:t>
      </w:r>
    </w:p>
    <w:p w14:paraId="48FA2DD2" w14:textId="2F3F901F" w:rsidR="009730DA" w:rsidRPr="006904C1" w:rsidRDefault="00645BED" w:rsidP="00597BAF">
      <w:pPr>
        <w:pStyle w:val="2"/>
        <w:spacing w:after="240"/>
        <w:rPr>
          <w:szCs w:val="24"/>
        </w:rPr>
      </w:pPr>
      <w:bookmarkStart w:id="33" w:name="_Toc199200201"/>
      <w:r w:rsidRPr="006904C1">
        <w:rPr>
          <w:szCs w:val="24"/>
        </w:rPr>
        <w:t>Требования к надежности</w:t>
      </w:r>
      <w:bookmarkEnd w:id="33"/>
    </w:p>
    <w:p w14:paraId="7888F1D4" w14:textId="77777777" w:rsidR="00236EA8" w:rsidRDefault="00236EA8" w:rsidP="00AA36CA">
      <w:pPr>
        <w:spacing w:before="0"/>
      </w:pPr>
      <w:r>
        <w:t>Для обеспечения надежной работы программы необходимо выполнить определенный набор мероприятий, включая организационные и технические аспекты:</w:t>
      </w:r>
    </w:p>
    <w:p w14:paraId="38B23FDC" w14:textId="28FC0D77" w:rsidR="00236EA8" w:rsidRPr="00E46889" w:rsidRDefault="00E46889" w:rsidP="00E46889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236EA8" w:rsidRPr="00E46889">
        <w:rPr>
          <w:rFonts w:cs="Times New Roman"/>
          <w:szCs w:val="24"/>
        </w:rPr>
        <w:t>беспечение бесперебойного электропитания оборудования;</w:t>
      </w:r>
    </w:p>
    <w:p w14:paraId="2948BFDA" w14:textId="7C3BA4FB" w:rsidR="00236EA8" w:rsidRPr="00E46889" w:rsidRDefault="00E46889" w:rsidP="00E46889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="00236EA8" w:rsidRPr="00E46889">
        <w:rPr>
          <w:rFonts w:cs="Times New Roman"/>
          <w:szCs w:val="24"/>
        </w:rPr>
        <w:t>облюдение рекомендаций Министерства труда и социального развития РФ от 23 июля 1998 года о времени на обслуживание ПК и ПО;</w:t>
      </w:r>
    </w:p>
    <w:p w14:paraId="66F4DB5F" w14:textId="6F584D43" w:rsidR="00236EA8" w:rsidRPr="00E46889" w:rsidRDefault="00E46889" w:rsidP="00E46889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="00236EA8" w:rsidRPr="00E46889">
        <w:rPr>
          <w:rFonts w:cs="Times New Roman"/>
          <w:szCs w:val="24"/>
        </w:rPr>
        <w:t>облюдение требований ГОСТ Р 51583-2014;</w:t>
      </w:r>
    </w:p>
    <w:p w14:paraId="5A90A8CC" w14:textId="6D63663D" w:rsidR="00236EA8" w:rsidRPr="00E46889" w:rsidRDefault="00E46889" w:rsidP="00E46889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bookmarkStart w:id="34" w:name="_Hlk192681871"/>
      <w:r>
        <w:rPr>
          <w:rFonts w:cs="Times New Roman"/>
          <w:szCs w:val="24"/>
        </w:rPr>
        <w:t>с</w:t>
      </w:r>
      <w:r w:rsidR="00236EA8" w:rsidRPr="00E46889">
        <w:rPr>
          <w:rFonts w:cs="Times New Roman"/>
          <w:szCs w:val="24"/>
        </w:rPr>
        <w:t>облюдение требований ГОСТ Р 27.301-2011;</w:t>
      </w:r>
    </w:p>
    <w:p w14:paraId="7CC4D57E" w14:textId="5F81DD51" w:rsidR="002B59FF" w:rsidRPr="00870E47" w:rsidRDefault="00E46889" w:rsidP="00870E47">
      <w:pPr>
        <w:pStyle w:val="a4"/>
        <w:numPr>
          <w:ilvl w:val="0"/>
          <w:numId w:val="4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="00236EA8" w:rsidRPr="00E46889">
        <w:rPr>
          <w:rFonts w:cs="Times New Roman"/>
          <w:szCs w:val="24"/>
        </w:rPr>
        <w:t>облюдение требований ГОСТ 34.602-2020.</w:t>
      </w:r>
      <w:bookmarkEnd w:id="34"/>
    </w:p>
    <w:p w14:paraId="7F640B47" w14:textId="070904E2" w:rsidR="00645BED" w:rsidRDefault="00645BED" w:rsidP="00597BAF">
      <w:pPr>
        <w:pStyle w:val="2"/>
        <w:spacing w:after="240"/>
        <w:rPr>
          <w:szCs w:val="24"/>
        </w:rPr>
      </w:pPr>
      <w:bookmarkStart w:id="35" w:name="_Toc199200202"/>
      <w:r w:rsidRPr="006904C1">
        <w:rPr>
          <w:szCs w:val="24"/>
        </w:rPr>
        <w:t>Требования к безопасности</w:t>
      </w:r>
      <w:bookmarkEnd w:id="35"/>
    </w:p>
    <w:p w14:paraId="36D8D27F" w14:textId="59746405" w:rsidR="00AA36CA" w:rsidRDefault="00236EA8" w:rsidP="00AA36CA">
      <w:pPr>
        <w:spacing w:before="0"/>
      </w:pPr>
      <w:r w:rsidRPr="00D561A6">
        <w:t>Надежное (устойчивое) функционирование программы должно быть обеспеченно выполнением</w:t>
      </w:r>
      <w:r w:rsidR="00AA36CA">
        <w:t xml:space="preserve"> </w:t>
      </w:r>
      <w:r w:rsidRPr="00D561A6">
        <w:t>совокупности организационно-технических мероприятий, перечень которых приведен ниже:</w:t>
      </w:r>
    </w:p>
    <w:p w14:paraId="4CB93F9C" w14:textId="4FA2E284" w:rsidR="00AA36CA" w:rsidRDefault="00236EA8" w:rsidP="00AA36CA">
      <w:pPr>
        <w:pStyle w:val="a4"/>
        <w:numPr>
          <w:ilvl w:val="0"/>
          <w:numId w:val="40"/>
        </w:numPr>
        <w:ind w:left="0" w:firstLine="851"/>
      </w:pPr>
      <w:r w:rsidRPr="00D561A6">
        <w:t>организацией бесперебойного питания технических средств;</w:t>
      </w:r>
    </w:p>
    <w:p w14:paraId="5ABE290C" w14:textId="54764CFD" w:rsidR="00AA36CA" w:rsidRDefault="00236EA8" w:rsidP="00AA36CA">
      <w:pPr>
        <w:pStyle w:val="a4"/>
        <w:numPr>
          <w:ilvl w:val="0"/>
          <w:numId w:val="40"/>
        </w:numPr>
        <w:ind w:left="0" w:firstLine="851"/>
      </w:pPr>
      <w:r w:rsidRPr="00D561A6">
        <w:t>осуществления контроля входа и вывода данных;</w:t>
      </w:r>
    </w:p>
    <w:p w14:paraId="5824E39C" w14:textId="4DEB3C54" w:rsidR="00AA36CA" w:rsidRDefault="00236EA8" w:rsidP="00AA36CA">
      <w:pPr>
        <w:pStyle w:val="a4"/>
        <w:numPr>
          <w:ilvl w:val="0"/>
          <w:numId w:val="40"/>
        </w:numPr>
        <w:ind w:left="0" w:firstLine="851"/>
      </w:pPr>
      <w:r w:rsidRPr="00D561A6">
        <w:t>регулярным выполнением рекомендации Министерства труда и социального развития РФ, изложенных в Постановления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27A0672D" w14:textId="37F1AF9F" w:rsidR="00AA36CA" w:rsidRDefault="00236EA8" w:rsidP="00AA36CA">
      <w:pPr>
        <w:pStyle w:val="a4"/>
        <w:numPr>
          <w:ilvl w:val="0"/>
          <w:numId w:val="40"/>
        </w:numPr>
        <w:ind w:left="0" w:firstLine="851"/>
      </w:pPr>
      <w:r w:rsidRPr="00D561A6">
        <w:t xml:space="preserve">регулярным выполнением требований </w:t>
      </w:r>
      <w:r w:rsidRPr="00B071CD">
        <w:t>ГОСТ Р 51583-2014</w:t>
      </w:r>
      <w:r w:rsidRPr="00D561A6">
        <w:t xml:space="preserve">. </w:t>
      </w:r>
      <w:r w:rsidRPr="00B071CD">
        <w:t>Защита информации. Порядок создания автоматизированных систем в защищённом исполнении. Общие положения</w:t>
      </w:r>
      <w:r w:rsidRPr="00D561A6">
        <w:t>;</w:t>
      </w:r>
    </w:p>
    <w:p w14:paraId="62DAE838" w14:textId="771B02F8" w:rsidR="00236EA8" w:rsidRPr="00236EA8" w:rsidRDefault="00236EA8" w:rsidP="002A11A2">
      <w:pPr>
        <w:pStyle w:val="a4"/>
        <w:numPr>
          <w:ilvl w:val="0"/>
          <w:numId w:val="40"/>
        </w:numPr>
        <w:ind w:left="0" w:firstLine="851"/>
      </w:pPr>
      <w:r w:rsidRPr="00D561A6">
        <w:t xml:space="preserve">регулярным выполнением требованием </w:t>
      </w:r>
      <w:r w:rsidRPr="00097774">
        <w:t>ГОСТ 34.602-2020</w:t>
      </w:r>
      <w:r w:rsidRPr="00D561A6">
        <w:t>. Комплекс стандартов на автоматизированные ИС.</w:t>
      </w:r>
    </w:p>
    <w:p w14:paraId="32C4A45D" w14:textId="67FCFD3C" w:rsidR="007A3137" w:rsidRDefault="007A3137" w:rsidP="00597BAF">
      <w:pPr>
        <w:pStyle w:val="2"/>
        <w:spacing w:after="240"/>
        <w:rPr>
          <w:szCs w:val="24"/>
        </w:rPr>
      </w:pPr>
      <w:bookmarkStart w:id="36" w:name="_Toc199200203"/>
      <w:r w:rsidRPr="006904C1">
        <w:rPr>
          <w:szCs w:val="24"/>
        </w:rPr>
        <w:t>Требования к патентной чистоте</w:t>
      </w:r>
      <w:bookmarkEnd w:id="36"/>
    </w:p>
    <w:p w14:paraId="47D63C8C" w14:textId="0B6D947C" w:rsidR="00D478EB" w:rsidRPr="00236EA8" w:rsidRDefault="00236EA8" w:rsidP="00AA36CA">
      <w:r w:rsidRPr="001D64B8">
        <w:t>Настоящая разработка не должна использовать результаты интеллектуальной деятельности, обремененные правами третьих лиц. В разработке может быть использовано свободное программное обеспечение, предоставляемое по лицензии GPL всех версий</w:t>
      </w:r>
      <w:r>
        <w:t>, а также обеспечивать законность использования технологий и контента, в соответствии со статьями 1261 и 1266 ГК РФ.</w:t>
      </w:r>
    </w:p>
    <w:p w14:paraId="3BF80742" w14:textId="0BFF82FC" w:rsidR="003A546E" w:rsidRPr="006904C1" w:rsidRDefault="003A546E" w:rsidP="00597BAF">
      <w:pPr>
        <w:pStyle w:val="2"/>
        <w:spacing w:after="240"/>
        <w:rPr>
          <w:szCs w:val="24"/>
        </w:rPr>
      </w:pPr>
      <w:bookmarkStart w:id="37" w:name="_Toc199200204"/>
      <w:r w:rsidRPr="006904C1">
        <w:rPr>
          <w:szCs w:val="24"/>
        </w:rPr>
        <w:lastRenderedPageBreak/>
        <w:t>Требования к перспективам развития</w:t>
      </w:r>
      <w:bookmarkEnd w:id="37"/>
    </w:p>
    <w:p w14:paraId="7AF10599" w14:textId="6596D4F5" w:rsidR="00A8274F" w:rsidRDefault="00EF3BFF" w:rsidP="00AA36CA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Данный раздел содержит требования к перспективам развития приложения:</w:t>
      </w:r>
    </w:p>
    <w:p w14:paraId="726A8033" w14:textId="19A05DE2" w:rsidR="00EF3BFF" w:rsidRPr="00AA36CA" w:rsidRDefault="00A073F5" w:rsidP="00AA36CA">
      <w:pPr>
        <w:pStyle w:val="a4"/>
        <w:numPr>
          <w:ilvl w:val="0"/>
          <w:numId w:val="38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D64438">
        <w:rPr>
          <w:rFonts w:cs="Times New Roman"/>
          <w:szCs w:val="24"/>
        </w:rPr>
        <w:t xml:space="preserve">существить внедрение игры на мобильные устройства, сделать игру кроссплатформенной (ПК, </w:t>
      </w:r>
      <w:r w:rsidR="00D64438">
        <w:rPr>
          <w:rFonts w:cs="Times New Roman"/>
          <w:szCs w:val="24"/>
          <w:lang w:val="en-US"/>
        </w:rPr>
        <w:t>Android</w:t>
      </w:r>
      <w:r w:rsidR="00D64438" w:rsidRPr="00D64438">
        <w:rPr>
          <w:rFonts w:cs="Times New Roman"/>
          <w:szCs w:val="24"/>
        </w:rPr>
        <w:t xml:space="preserve">, </w:t>
      </w:r>
      <w:r w:rsidR="00D64438">
        <w:rPr>
          <w:rFonts w:cs="Times New Roman"/>
          <w:szCs w:val="24"/>
          <w:lang w:val="en-US"/>
        </w:rPr>
        <w:t>IOS</w:t>
      </w:r>
      <w:r w:rsidR="00D64438">
        <w:rPr>
          <w:rFonts w:cs="Times New Roman"/>
          <w:szCs w:val="24"/>
        </w:rPr>
        <w:t>);</w:t>
      </w:r>
    </w:p>
    <w:p w14:paraId="4FA9467A" w14:textId="7F05918D" w:rsidR="00EF3BFF" w:rsidRPr="00AA36CA" w:rsidRDefault="00933D6A" w:rsidP="00AA36CA">
      <w:pPr>
        <w:pStyle w:val="a4"/>
        <w:numPr>
          <w:ilvl w:val="0"/>
          <w:numId w:val="38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добавить однопользовательский режим (искусственный интеллект вместо второго игрока)</w:t>
      </w:r>
    </w:p>
    <w:p w14:paraId="2C6163DA" w14:textId="547BE357" w:rsidR="00EF3BFF" w:rsidRPr="00AA36CA" w:rsidRDefault="000C70EF" w:rsidP="00AA36CA">
      <w:pPr>
        <w:pStyle w:val="a4"/>
        <w:numPr>
          <w:ilvl w:val="0"/>
          <w:numId w:val="38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добавить фон в игру</w:t>
      </w:r>
    </w:p>
    <w:p w14:paraId="02C3431E" w14:textId="77777777" w:rsidR="00DA3CBC" w:rsidRPr="006904C1" w:rsidRDefault="00DA3CBC" w:rsidP="00BC6799">
      <w:pPr>
        <w:rPr>
          <w:rFonts w:cs="Times New Roman"/>
          <w:szCs w:val="24"/>
        </w:rPr>
      </w:pPr>
    </w:p>
    <w:p w14:paraId="22042BED" w14:textId="62609863" w:rsidR="00BC6799" w:rsidRPr="006904C1" w:rsidRDefault="00F84720" w:rsidP="00BC6799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7B2062F0" w14:textId="54ECF06C" w:rsidR="00127A5A" w:rsidRPr="006904C1" w:rsidRDefault="00127A5A" w:rsidP="00597BAF">
      <w:pPr>
        <w:pStyle w:val="1"/>
        <w:spacing w:after="240"/>
        <w:rPr>
          <w:szCs w:val="24"/>
        </w:rPr>
      </w:pPr>
      <w:bookmarkStart w:id="38" w:name="_Toc199200205"/>
      <w:r w:rsidRPr="006904C1">
        <w:rPr>
          <w:szCs w:val="24"/>
        </w:rPr>
        <w:lastRenderedPageBreak/>
        <w:t>Состав и содержание работ</w:t>
      </w:r>
      <w:bookmarkEnd w:id="38"/>
    </w:p>
    <w:p w14:paraId="6A09C8E4" w14:textId="1B550253" w:rsidR="00BC6799" w:rsidRPr="006904C1" w:rsidRDefault="00BC6799" w:rsidP="00BC6799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Работа над игрой состоит из следующих этапов: </w:t>
      </w:r>
    </w:p>
    <w:p w14:paraId="6432C0D9" w14:textId="009EEC48" w:rsidR="00BC6799" w:rsidRPr="00CC4111" w:rsidRDefault="00BC6799" w:rsidP="00BC6799">
      <w:pPr>
        <w:rPr>
          <w:rFonts w:cs="Times New Roman"/>
          <w:szCs w:val="24"/>
        </w:rPr>
      </w:pPr>
      <w:bookmarkStart w:id="39" w:name="_Hlk196164250"/>
      <w:r w:rsidRPr="006904C1">
        <w:rPr>
          <w:rFonts w:cs="Times New Roman"/>
          <w:szCs w:val="24"/>
        </w:rPr>
        <w:t>1</w:t>
      </w:r>
      <w:r w:rsidR="00CC4111">
        <w:rPr>
          <w:rFonts w:cs="Times New Roman"/>
          <w:szCs w:val="24"/>
        </w:rPr>
        <w:t>.</w:t>
      </w:r>
      <w:r w:rsidR="00F9550F">
        <w:rPr>
          <w:rFonts w:cs="Times New Roman"/>
          <w:szCs w:val="24"/>
        </w:rPr>
        <w:t xml:space="preserve"> </w:t>
      </w:r>
      <w:r w:rsidR="00AA16BA" w:rsidRPr="006904C1">
        <w:rPr>
          <w:rFonts w:cs="Times New Roman"/>
          <w:szCs w:val="24"/>
        </w:rPr>
        <w:t>Техническое задание</w:t>
      </w:r>
      <w:r w:rsidR="00AA16BA">
        <w:rPr>
          <w:rFonts w:cs="Times New Roman"/>
          <w:szCs w:val="24"/>
        </w:rPr>
        <w:t>.</w:t>
      </w:r>
    </w:p>
    <w:p w14:paraId="040DF07F" w14:textId="6F7205DA" w:rsidR="00BC6799" w:rsidRPr="00CC4111" w:rsidRDefault="00BC6799" w:rsidP="00BC6799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2</w:t>
      </w:r>
      <w:r w:rsidR="00CC4111">
        <w:rPr>
          <w:rFonts w:cs="Times New Roman"/>
          <w:szCs w:val="24"/>
        </w:rPr>
        <w:t>.</w:t>
      </w:r>
      <w:r w:rsidR="002A290B">
        <w:rPr>
          <w:rFonts w:cs="Times New Roman"/>
          <w:szCs w:val="24"/>
        </w:rPr>
        <w:t xml:space="preserve"> </w:t>
      </w:r>
      <w:r w:rsidR="00AA16BA" w:rsidRPr="006904C1">
        <w:rPr>
          <w:rFonts w:cs="Times New Roman"/>
          <w:szCs w:val="24"/>
        </w:rPr>
        <w:t>Настройка рабочего окружения</w:t>
      </w:r>
      <w:r w:rsidR="00AA16BA">
        <w:rPr>
          <w:rFonts w:cs="Times New Roman"/>
          <w:szCs w:val="24"/>
        </w:rPr>
        <w:t>.</w:t>
      </w:r>
    </w:p>
    <w:p w14:paraId="016F14D4" w14:textId="04576433" w:rsidR="00BC6799" w:rsidRPr="00F9550F" w:rsidRDefault="00BC6799" w:rsidP="00BC6799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3</w:t>
      </w:r>
      <w:r w:rsidR="00CC4111">
        <w:rPr>
          <w:rFonts w:cs="Times New Roman"/>
          <w:szCs w:val="24"/>
        </w:rPr>
        <w:t>.</w:t>
      </w:r>
      <w:r w:rsidR="002A290B">
        <w:rPr>
          <w:rFonts w:cs="Times New Roman"/>
          <w:szCs w:val="24"/>
        </w:rPr>
        <w:t xml:space="preserve"> </w:t>
      </w:r>
      <w:r w:rsidR="00AA16BA" w:rsidRPr="006904C1">
        <w:rPr>
          <w:rFonts w:cs="Times New Roman"/>
          <w:szCs w:val="24"/>
        </w:rPr>
        <w:t>Проектирование</w:t>
      </w:r>
      <w:r w:rsidR="00AA16BA">
        <w:rPr>
          <w:rFonts w:cs="Times New Roman"/>
          <w:szCs w:val="24"/>
        </w:rPr>
        <w:t>.</w:t>
      </w:r>
    </w:p>
    <w:p w14:paraId="79AFADCC" w14:textId="6BDB2819" w:rsidR="00BC6799" w:rsidRPr="00F9550F" w:rsidRDefault="00BC6799" w:rsidP="00BC6799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>4</w:t>
      </w:r>
      <w:r w:rsidR="00CC4111">
        <w:rPr>
          <w:rFonts w:cs="Times New Roman"/>
          <w:szCs w:val="24"/>
        </w:rPr>
        <w:t>.</w:t>
      </w:r>
      <w:r w:rsidR="002A290B">
        <w:rPr>
          <w:rFonts w:cs="Times New Roman"/>
          <w:szCs w:val="24"/>
        </w:rPr>
        <w:t xml:space="preserve"> </w:t>
      </w:r>
      <w:r w:rsidR="00AA16BA" w:rsidRPr="006904C1">
        <w:rPr>
          <w:rFonts w:cs="Times New Roman"/>
          <w:szCs w:val="24"/>
        </w:rPr>
        <w:t>Программная реализация</w:t>
      </w:r>
      <w:r w:rsidR="00AA16BA">
        <w:rPr>
          <w:rFonts w:cs="Times New Roman"/>
          <w:szCs w:val="24"/>
        </w:rPr>
        <w:t>.</w:t>
      </w:r>
    </w:p>
    <w:p w14:paraId="41279E14" w14:textId="519E2BC9" w:rsidR="00AA16BA" w:rsidRPr="00F9550F" w:rsidRDefault="00AA16BA" w:rsidP="00BC6799">
      <w:pPr>
        <w:rPr>
          <w:rFonts w:cs="Times New Roman"/>
          <w:szCs w:val="24"/>
        </w:rPr>
      </w:pPr>
      <w:r>
        <w:rPr>
          <w:rFonts w:cs="Times New Roman"/>
          <w:szCs w:val="24"/>
        </w:rPr>
        <w:t>5</w:t>
      </w:r>
      <w:r w:rsidR="00CC4111">
        <w:rPr>
          <w:rFonts w:cs="Times New Roman"/>
          <w:szCs w:val="24"/>
        </w:rPr>
        <w:t>.</w:t>
      </w:r>
      <w:r w:rsidR="002A29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Т</w:t>
      </w:r>
      <w:r w:rsidRPr="006904C1">
        <w:rPr>
          <w:rFonts w:cs="Times New Roman"/>
          <w:szCs w:val="24"/>
        </w:rPr>
        <w:t>естирование программы</w:t>
      </w:r>
      <w:r>
        <w:rPr>
          <w:rFonts w:cs="Times New Roman"/>
          <w:szCs w:val="24"/>
        </w:rPr>
        <w:t>.</w:t>
      </w:r>
    </w:p>
    <w:p w14:paraId="6B1C1B15" w14:textId="3E2B154E" w:rsidR="00AA16BA" w:rsidRPr="00F9550F" w:rsidRDefault="00AA16BA" w:rsidP="00BC6799">
      <w:pPr>
        <w:rPr>
          <w:rFonts w:cs="Times New Roman"/>
          <w:szCs w:val="24"/>
        </w:rPr>
      </w:pPr>
      <w:r>
        <w:rPr>
          <w:rFonts w:cs="Times New Roman"/>
          <w:szCs w:val="24"/>
        </w:rPr>
        <w:t>6</w:t>
      </w:r>
      <w:r w:rsidR="00CC4111">
        <w:rPr>
          <w:rFonts w:cs="Times New Roman"/>
          <w:szCs w:val="24"/>
        </w:rPr>
        <w:t>.</w:t>
      </w:r>
      <w:r w:rsidR="007740C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</w:t>
      </w:r>
      <w:r w:rsidRPr="006904C1">
        <w:rPr>
          <w:rFonts w:cs="Times New Roman"/>
          <w:szCs w:val="24"/>
        </w:rPr>
        <w:t>оработка программы</w:t>
      </w:r>
      <w:r>
        <w:rPr>
          <w:rFonts w:cs="Times New Roman"/>
          <w:szCs w:val="24"/>
        </w:rPr>
        <w:t>.</w:t>
      </w:r>
    </w:p>
    <w:p w14:paraId="7965B5D8" w14:textId="4CFB4866" w:rsidR="00AA16BA" w:rsidRPr="006904C1" w:rsidRDefault="00AA16BA" w:rsidP="00BC6799">
      <w:pPr>
        <w:rPr>
          <w:rFonts w:cs="Times New Roman"/>
          <w:szCs w:val="24"/>
        </w:rPr>
      </w:pPr>
      <w:r>
        <w:rPr>
          <w:rFonts w:cs="Times New Roman"/>
          <w:szCs w:val="24"/>
        </w:rPr>
        <w:t>7</w:t>
      </w:r>
      <w:r w:rsidR="00CC4111">
        <w:rPr>
          <w:rFonts w:cs="Times New Roman"/>
          <w:szCs w:val="24"/>
        </w:rPr>
        <w:t>.</w:t>
      </w:r>
      <w:r w:rsidR="002A29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</w:t>
      </w:r>
      <w:r w:rsidRPr="006904C1">
        <w:rPr>
          <w:rFonts w:cs="Times New Roman"/>
          <w:szCs w:val="24"/>
        </w:rPr>
        <w:t>одготовка эксплуатационной документации</w:t>
      </w:r>
      <w:r>
        <w:rPr>
          <w:rFonts w:cs="Times New Roman"/>
          <w:szCs w:val="24"/>
        </w:rPr>
        <w:t>.</w:t>
      </w:r>
    </w:p>
    <w:bookmarkEnd w:id="39"/>
    <w:p w14:paraId="3182923B" w14:textId="7C1E6965" w:rsidR="00AA16BA" w:rsidRDefault="00BC6799" w:rsidP="009A7F2A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В рамках разработки программного продукта в соответствии с настоящим документом необходимо выполнить перечень работ, представленных в таблице 1. </w:t>
      </w:r>
    </w:p>
    <w:p w14:paraId="091236B9" w14:textId="459FE622" w:rsidR="00387D99" w:rsidRPr="006904C1" w:rsidRDefault="00387D99" w:rsidP="0095481A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Таблица 1</w:t>
      </w:r>
      <w:r w:rsidR="00312FC7">
        <w:t xml:space="preserve"> — </w:t>
      </w:r>
      <w:r>
        <w:rPr>
          <w:rFonts w:cs="Times New Roman"/>
          <w:szCs w:val="24"/>
        </w:rPr>
        <w:t>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723"/>
        <w:gridCol w:w="1671"/>
        <w:gridCol w:w="2268"/>
        <w:gridCol w:w="1978"/>
      </w:tblGrid>
      <w:tr w:rsidR="00BC6799" w:rsidRPr="006904C1" w14:paraId="4DF3CC91" w14:textId="77777777" w:rsidTr="00387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9"/>
        </w:trPr>
        <w:tc>
          <w:tcPr>
            <w:tcW w:w="1555" w:type="dxa"/>
          </w:tcPr>
          <w:p w14:paraId="5AED4C64" w14:textId="5FB9DE09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bookmarkStart w:id="40" w:name="_Hlk196563847"/>
            <w:r w:rsidRPr="006904C1">
              <w:rPr>
                <w:rFonts w:cs="Times New Roman"/>
                <w:szCs w:val="24"/>
              </w:rPr>
              <w:t>Номер этапа</w:t>
            </w:r>
          </w:p>
        </w:tc>
        <w:tc>
          <w:tcPr>
            <w:tcW w:w="2723" w:type="dxa"/>
          </w:tcPr>
          <w:p w14:paraId="5C986EDE" w14:textId="79A93B5A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Наименование этапа</w:t>
            </w:r>
          </w:p>
        </w:tc>
        <w:tc>
          <w:tcPr>
            <w:tcW w:w="1671" w:type="dxa"/>
          </w:tcPr>
          <w:p w14:paraId="5EE232FB" w14:textId="24172105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Длительность этапа</w:t>
            </w:r>
          </w:p>
        </w:tc>
        <w:tc>
          <w:tcPr>
            <w:tcW w:w="2268" w:type="dxa"/>
          </w:tcPr>
          <w:p w14:paraId="26CABC73" w14:textId="2263FAAB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Состав работ</w:t>
            </w:r>
          </w:p>
        </w:tc>
        <w:tc>
          <w:tcPr>
            <w:tcW w:w="1978" w:type="dxa"/>
          </w:tcPr>
          <w:p w14:paraId="4AAC4585" w14:textId="42BD0B32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Результат</w:t>
            </w:r>
          </w:p>
        </w:tc>
      </w:tr>
      <w:tr w:rsidR="00BC6799" w:rsidRPr="006904C1" w14:paraId="5764D268" w14:textId="77777777" w:rsidTr="00387D99">
        <w:trPr>
          <w:trHeight w:val="1725"/>
        </w:trPr>
        <w:tc>
          <w:tcPr>
            <w:tcW w:w="1555" w:type="dxa"/>
          </w:tcPr>
          <w:p w14:paraId="1CFBBAEF" w14:textId="342F6CC2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1</w:t>
            </w:r>
          </w:p>
        </w:tc>
        <w:tc>
          <w:tcPr>
            <w:tcW w:w="2723" w:type="dxa"/>
          </w:tcPr>
          <w:p w14:paraId="003F17A7" w14:textId="66189DAD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Техническое задание</w:t>
            </w:r>
          </w:p>
        </w:tc>
        <w:tc>
          <w:tcPr>
            <w:tcW w:w="1671" w:type="dxa"/>
          </w:tcPr>
          <w:p w14:paraId="0F7B1752" w14:textId="6F2C3289" w:rsidR="00BC6799" w:rsidRPr="006904C1" w:rsidRDefault="00EF3BFF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  <w:lang w:val="en-US"/>
              </w:rPr>
              <w:t xml:space="preserve">2 </w:t>
            </w:r>
            <w:r w:rsidRPr="006904C1">
              <w:rPr>
                <w:rFonts w:cs="Times New Roman"/>
                <w:szCs w:val="24"/>
              </w:rPr>
              <w:t>недели</w:t>
            </w:r>
          </w:p>
        </w:tc>
        <w:tc>
          <w:tcPr>
            <w:tcW w:w="2268" w:type="dxa"/>
          </w:tcPr>
          <w:p w14:paraId="003A5A5E" w14:textId="5D04DF1A" w:rsidR="00BC6799" w:rsidRPr="006904C1" w:rsidRDefault="006904C1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Разработка и утверждение технического задания</w:t>
            </w:r>
          </w:p>
        </w:tc>
        <w:tc>
          <w:tcPr>
            <w:tcW w:w="1978" w:type="dxa"/>
          </w:tcPr>
          <w:p w14:paraId="59A9851F" w14:textId="1CC2E6D6" w:rsidR="00BC6799" w:rsidRPr="006904C1" w:rsidRDefault="009A7F2A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Т</w:t>
            </w:r>
            <w:r w:rsidR="00F84720" w:rsidRPr="00F84720">
              <w:rPr>
                <w:rFonts w:cs="Times New Roman"/>
                <w:szCs w:val="24"/>
              </w:rPr>
              <w:t>ехническое задание</w:t>
            </w:r>
          </w:p>
        </w:tc>
      </w:tr>
      <w:tr w:rsidR="00BC6799" w:rsidRPr="006904C1" w14:paraId="5ACC4E4C" w14:textId="77777777" w:rsidTr="00387D99">
        <w:tc>
          <w:tcPr>
            <w:tcW w:w="1555" w:type="dxa"/>
          </w:tcPr>
          <w:p w14:paraId="51E8B98B" w14:textId="1A6C1F1A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2</w:t>
            </w:r>
          </w:p>
        </w:tc>
        <w:tc>
          <w:tcPr>
            <w:tcW w:w="2723" w:type="dxa"/>
          </w:tcPr>
          <w:p w14:paraId="6822FA90" w14:textId="53D4306A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Настройка рабочего окружения</w:t>
            </w:r>
          </w:p>
        </w:tc>
        <w:tc>
          <w:tcPr>
            <w:tcW w:w="1671" w:type="dxa"/>
          </w:tcPr>
          <w:p w14:paraId="20F343D3" w14:textId="5F8E7070" w:rsidR="00BC6799" w:rsidRPr="006904C1" w:rsidRDefault="00EF3BFF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1 неделя</w:t>
            </w:r>
          </w:p>
        </w:tc>
        <w:tc>
          <w:tcPr>
            <w:tcW w:w="2268" w:type="dxa"/>
          </w:tcPr>
          <w:p w14:paraId="2F7DC381" w14:textId="1A3F0210" w:rsidR="00BC6799" w:rsidRPr="006904C1" w:rsidRDefault="006904C1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Подготовка и настройка рабочего окружения</w:t>
            </w:r>
          </w:p>
        </w:tc>
        <w:tc>
          <w:tcPr>
            <w:tcW w:w="1978" w:type="dxa"/>
          </w:tcPr>
          <w:p w14:paraId="06C1FB24" w14:textId="7A782B6C" w:rsidR="00BC6799" w:rsidRPr="006904C1" w:rsidRDefault="00F84720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F84720">
              <w:rPr>
                <w:rFonts w:cs="Times New Roman"/>
                <w:szCs w:val="24"/>
              </w:rPr>
              <w:t>Готовое рабочее место для написания кода</w:t>
            </w:r>
          </w:p>
        </w:tc>
      </w:tr>
      <w:tr w:rsidR="00BC6799" w:rsidRPr="006904C1" w14:paraId="214D02F6" w14:textId="77777777" w:rsidTr="00387D99">
        <w:tc>
          <w:tcPr>
            <w:tcW w:w="1555" w:type="dxa"/>
          </w:tcPr>
          <w:p w14:paraId="6AE4989E" w14:textId="40F1ED01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3</w:t>
            </w:r>
          </w:p>
        </w:tc>
        <w:tc>
          <w:tcPr>
            <w:tcW w:w="2723" w:type="dxa"/>
          </w:tcPr>
          <w:p w14:paraId="5EBFCB86" w14:textId="73AC2A04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 xml:space="preserve">Проектирование </w:t>
            </w:r>
          </w:p>
        </w:tc>
        <w:tc>
          <w:tcPr>
            <w:tcW w:w="1671" w:type="dxa"/>
          </w:tcPr>
          <w:p w14:paraId="7EEFC3B2" w14:textId="2ADACDF6" w:rsidR="00BC6799" w:rsidRPr="006904C1" w:rsidRDefault="00EF3BFF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3 недели</w:t>
            </w:r>
          </w:p>
        </w:tc>
        <w:tc>
          <w:tcPr>
            <w:tcW w:w="2268" w:type="dxa"/>
          </w:tcPr>
          <w:p w14:paraId="4F3372B5" w14:textId="118973DB" w:rsidR="00BC6799" w:rsidRPr="006904C1" w:rsidRDefault="006904C1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Разработка и утверждение структуры ПО</w:t>
            </w:r>
          </w:p>
        </w:tc>
        <w:tc>
          <w:tcPr>
            <w:tcW w:w="1978" w:type="dxa"/>
          </w:tcPr>
          <w:p w14:paraId="03C46B17" w14:textId="7F603770" w:rsidR="00BC6799" w:rsidRPr="006904C1" w:rsidRDefault="00F84720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F84720">
              <w:rPr>
                <w:rFonts w:cs="Times New Roman"/>
                <w:szCs w:val="24"/>
              </w:rPr>
              <w:t>Разработанная и утвержденная структура ПО</w:t>
            </w:r>
          </w:p>
        </w:tc>
      </w:tr>
      <w:tr w:rsidR="00BC6799" w:rsidRPr="006904C1" w14:paraId="39E7CD30" w14:textId="77777777" w:rsidTr="00387D99">
        <w:tc>
          <w:tcPr>
            <w:tcW w:w="1555" w:type="dxa"/>
          </w:tcPr>
          <w:p w14:paraId="22775449" w14:textId="1C1E20EC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4</w:t>
            </w:r>
          </w:p>
        </w:tc>
        <w:tc>
          <w:tcPr>
            <w:tcW w:w="2723" w:type="dxa"/>
          </w:tcPr>
          <w:p w14:paraId="56E941D8" w14:textId="03FABF6E" w:rsidR="00BC6799" w:rsidRPr="006904C1" w:rsidRDefault="00BC6799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Программная реализация</w:t>
            </w:r>
          </w:p>
        </w:tc>
        <w:tc>
          <w:tcPr>
            <w:tcW w:w="1671" w:type="dxa"/>
          </w:tcPr>
          <w:p w14:paraId="4D8FE6B1" w14:textId="3FA21F3C" w:rsidR="00BC6799" w:rsidRPr="006904C1" w:rsidRDefault="00EF3BFF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4 недели</w:t>
            </w:r>
          </w:p>
        </w:tc>
        <w:tc>
          <w:tcPr>
            <w:tcW w:w="2268" w:type="dxa"/>
          </w:tcPr>
          <w:p w14:paraId="2491EB5F" w14:textId="655B4E51" w:rsidR="00BC6799" w:rsidRPr="006904C1" w:rsidRDefault="006904C1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Написание кода программы в соответствии с техническим заданием</w:t>
            </w:r>
          </w:p>
        </w:tc>
        <w:tc>
          <w:tcPr>
            <w:tcW w:w="1978" w:type="dxa"/>
          </w:tcPr>
          <w:p w14:paraId="0CFF518A" w14:textId="3B202918" w:rsidR="00BC6799" w:rsidRPr="006904C1" w:rsidRDefault="00F84720" w:rsidP="00F84720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F84720">
              <w:rPr>
                <w:rFonts w:cs="Times New Roman"/>
                <w:szCs w:val="24"/>
              </w:rPr>
              <w:t>Программа, выполненная в соответствии с техническим заданием</w:t>
            </w:r>
          </w:p>
        </w:tc>
      </w:tr>
      <w:bookmarkEnd w:id="40"/>
    </w:tbl>
    <w:p w14:paraId="086196E8" w14:textId="77777777" w:rsidR="00F84720" w:rsidRDefault="00F84720" w:rsidP="00EF3BFF">
      <w:pPr>
        <w:ind w:firstLine="0"/>
        <w:jc w:val="center"/>
        <w:rPr>
          <w:rFonts w:cs="Times New Roman"/>
          <w:szCs w:val="24"/>
        </w:rPr>
      </w:pPr>
    </w:p>
    <w:p w14:paraId="619A5B28" w14:textId="77777777" w:rsidR="00387D99" w:rsidRDefault="00387D99" w:rsidP="00387D99">
      <w:pPr>
        <w:ind w:firstLine="0"/>
        <w:jc w:val="left"/>
        <w:rPr>
          <w:rFonts w:cs="Times New Roman"/>
          <w:szCs w:val="24"/>
        </w:rPr>
      </w:pPr>
    </w:p>
    <w:p w14:paraId="6DE28308" w14:textId="77777777" w:rsidR="00387D99" w:rsidRDefault="00387D99" w:rsidP="00387D99">
      <w:pPr>
        <w:ind w:firstLine="0"/>
        <w:jc w:val="left"/>
        <w:rPr>
          <w:rFonts w:cs="Times New Roman"/>
          <w:szCs w:val="24"/>
        </w:rPr>
      </w:pPr>
    </w:p>
    <w:p w14:paraId="5D46ABA1" w14:textId="77777777" w:rsidR="009A7F2A" w:rsidRDefault="009A7F2A" w:rsidP="00387D99">
      <w:pPr>
        <w:ind w:firstLine="0"/>
        <w:jc w:val="left"/>
        <w:rPr>
          <w:rFonts w:cs="Times New Roman"/>
          <w:szCs w:val="24"/>
        </w:rPr>
      </w:pPr>
    </w:p>
    <w:p w14:paraId="7217A06B" w14:textId="77777777" w:rsidR="009A7F2A" w:rsidRDefault="009A7F2A" w:rsidP="00387D99">
      <w:pPr>
        <w:ind w:firstLine="0"/>
        <w:jc w:val="left"/>
        <w:rPr>
          <w:rFonts w:cs="Times New Roman"/>
          <w:szCs w:val="24"/>
        </w:rPr>
      </w:pPr>
    </w:p>
    <w:p w14:paraId="4B6FA914" w14:textId="1D3A534C" w:rsidR="00387D99" w:rsidRDefault="00387D99" w:rsidP="00387D99">
      <w:pPr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2693"/>
        <w:gridCol w:w="1701"/>
        <w:gridCol w:w="2214"/>
        <w:gridCol w:w="2032"/>
      </w:tblGrid>
      <w:tr w:rsidR="003962AC" w14:paraId="45260970" w14:textId="77777777" w:rsidTr="00387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55" w:type="dxa"/>
          </w:tcPr>
          <w:p w14:paraId="1C24D3AA" w14:textId="64F28F37" w:rsidR="003962AC" w:rsidRPr="006904C1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bookmarkStart w:id="41" w:name="_Hlk196563896"/>
            <w:r w:rsidRPr="006904C1">
              <w:rPr>
                <w:rFonts w:cs="Times New Roman"/>
                <w:szCs w:val="24"/>
              </w:rPr>
              <w:t>5</w:t>
            </w:r>
          </w:p>
        </w:tc>
        <w:tc>
          <w:tcPr>
            <w:tcW w:w="2693" w:type="dxa"/>
          </w:tcPr>
          <w:p w14:paraId="4BD8DD86" w14:textId="486D1742" w:rsidR="003962AC" w:rsidRPr="006904C1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Тестирование программы</w:t>
            </w:r>
          </w:p>
        </w:tc>
        <w:tc>
          <w:tcPr>
            <w:tcW w:w="1701" w:type="dxa"/>
          </w:tcPr>
          <w:p w14:paraId="59B7436E" w14:textId="1C22167F" w:rsidR="003962AC" w:rsidRPr="006904C1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1 неделя</w:t>
            </w:r>
          </w:p>
        </w:tc>
        <w:tc>
          <w:tcPr>
            <w:tcW w:w="2214" w:type="dxa"/>
          </w:tcPr>
          <w:p w14:paraId="66A2C66C" w14:textId="62C5BF9B" w:rsidR="003962AC" w:rsidRPr="006904C1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Тестирование программы в соответствии с методикой испытаний</w:t>
            </w:r>
          </w:p>
        </w:tc>
        <w:tc>
          <w:tcPr>
            <w:tcW w:w="2032" w:type="dxa"/>
          </w:tcPr>
          <w:p w14:paraId="0DA319EB" w14:textId="60A9305C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F84720">
              <w:rPr>
                <w:rFonts w:cs="Times New Roman"/>
                <w:szCs w:val="24"/>
              </w:rPr>
              <w:t>Список ошибок в работе программы</w:t>
            </w:r>
            <w:r w:rsidR="003562CE">
              <w:rPr>
                <w:rFonts w:cs="Times New Roman"/>
                <w:szCs w:val="24"/>
              </w:rPr>
              <w:t>, ПМИ</w:t>
            </w:r>
          </w:p>
        </w:tc>
      </w:tr>
      <w:tr w:rsidR="003962AC" w14:paraId="4C3ABF6C" w14:textId="77777777" w:rsidTr="00387D99">
        <w:tc>
          <w:tcPr>
            <w:tcW w:w="1555" w:type="dxa"/>
          </w:tcPr>
          <w:p w14:paraId="4355AA98" w14:textId="77777777" w:rsidR="003962AC" w:rsidRPr="006904C1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6</w:t>
            </w:r>
          </w:p>
          <w:p w14:paraId="5BE57B7F" w14:textId="77777777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2693" w:type="dxa"/>
          </w:tcPr>
          <w:p w14:paraId="0DBF9D7E" w14:textId="487E56B2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Доработка программы</w:t>
            </w:r>
          </w:p>
        </w:tc>
        <w:tc>
          <w:tcPr>
            <w:tcW w:w="1701" w:type="dxa"/>
          </w:tcPr>
          <w:p w14:paraId="0B09A2E6" w14:textId="31D0BD76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2 недели</w:t>
            </w:r>
          </w:p>
        </w:tc>
        <w:tc>
          <w:tcPr>
            <w:tcW w:w="2214" w:type="dxa"/>
          </w:tcPr>
          <w:p w14:paraId="0BBB06E8" w14:textId="300126B1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Исправление недочетов, обнаруженных на прошлом этапе</w:t>
            </w:r>
          </w:p>
        </w:tc>
        <w:tc>
          <w:tcPr>
            <w:tcW w:w="2032" w:type="dxa"/>
          </w:tcPr>
          <w:p w14:paraId="2104B259" w14:textId="75703422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Листиннг п</w:t>
            </w:r>
            <w:r w:rsidRPr="00F84720">
              <w:rPr>
                <w:rFonts w:cs="Times New Roman"/>
                <w:szCs w:val="24"/>
              </w:rPr>
              <w:t>рограмм</w:t>
            </w:r>
            <w:r>
              <w:rPr>
                <w:rFonts w:cs="Times New Roman"/>
                <w:szCs w:val="24"/>
              </w:rPr>
              <w:t>ы</w:t>
            </w:r>
            <w:r w:rsidRPr="00F84720">
              <w:rPr>
                <w:rFonts w:cs="Times New Roman"/>
                <w:szCs w:val="24"/>
              </w:rPr>
              <w:t>, с устраненными ошибками и недочетами</w:t>
            </w:r>
          </w:p>
        </w:tc>
      </w:tr>
      <w:tr w:rsidR="003962AC" w14:paraId="2208894B" w14:textId="77777777" w:rsidTr="00387D99">
        <w:tc>
          <w:tcPr>
            <w:tcW w:w="1555" w:type="dxa"/>
          </w:tcPr>
          <w:p w14:paraId="04CE69D4" w14:textId="35136710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7</w:t>
            </w:r>
          </w:p>
        </w:tc>
        <w:tc>
          <w:tcPr>
            <w:tcW w:w="2693" w:type="dxa"/>
          </w:tcPr>
          <w:p w14:paraId="7DBEAA73" w14:textId="44658E54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Подготовка эксплуатационной документации</w:t>
            </w:r>
          </w:p>
        </w:tc>
        <w:tc>
          <w:tcPr>
            <w:tcW w:w="1701" w:type="dxa"/>
          </w:tcPr>
          <w:p w14:paraId="169E0613" w14:textId="07120B3B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6904C1">
              <w:rPr>
                <w:rFonts w:cs="Times New Roman"/>
                <w:szCs w:val="24"/>
              </w:rPr>
              <w:t>2 недели</w:t>
            </w:r>
          </w:p>
        </w:tc>
        <w:tc>
          <w:tcPr>
            <w:tcW w:w="2214" w:type="dxa"/>
          </w:tcPr>
          <w:p w14:paraId="475BC9F7" w14:textId="5A457A53" w:rsidR="003962AC" w:rsidRDefault="003962A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 w:rsidRPr="002A290B">
              <w:rPr>
                <w:rFonts w:cs="Times New Roman"/>
                <w:szCs w:val="24"/>
              </w:rPr>
              <w:t>Разработка руководства пользователя</w:t>
            </w:r>
          </w:p>
        </w:tc>
        <w:tc>
          <w:tcPr>
            <w:tcW w:w="2032" w:type="dxa"/>
          </w:tcPr>
          <w:p w14:paraId="275FD203" w14:textId="0C470298" w:rsidR="003962AC" w:rsidRDefault="001513EC" w:rsidP="003962AC">
            <w:pPr>
              <w:ind w:firstLine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Руководство пользователя</w:t>
            </w:r>
          </w:p>
        </w:tc>
      </w:tr>
    </w:tbl>
    <w:p w14:paraId="45E2D765" w14:textId="77777777" w:rsidR="00F84720" w:rsidRPr="006904C1" w:rsidRDefault="00F84720" w:rsidP="00EF3BFF">
      <w:pPr>
        <w:ind w:firstLine="0"/>
        <w:jc w:val="center"/>
        <w:rPr>
          <w:rFonts w:cs="Times New Roman"/>
          <w:szCs w:val="24"/>
        </w:rPr>
      </w:pPr>
    </w:p>
    <w:p w14:paraId="7E2B9E48" w14:textId="5658A605" w:rsidR="008F6FA6" w:rsidRPr="006904C1" w:rsidRDefault="008F6FA6" w:rsidP="00597BAF">
      <w:pPr>
        <w:pStyle w:val="1"/>
        <w:spacing w:after="240"/>
        <w:rPr>
          <w:szCs w:val="24"/>
        </w:rPr>
      </w:pPr>
      <w:bookmarkStart w:id="42" w:name="_Toc199200206"/>
      <w:bookmarkEnd w:id="41"/>
      <w:r w:rsidRPr="006904C1">
        <w:rPr>
          <w:szCs w:val="24"/>
        </w:rPr>
        <w:lastRenderedPageBreak/>
        <w:t>Требования к документированию</w:t>
      </w:r>
      <w:bookmarkEnd w:id="3"/>
      <w:bookmarkEnd w:id="4"/>
      <w:bookmarkEnd w:id="42"/>
    </w:p>
    <w:p w14:paraId="7F84B2A4" w14:textId="77777777" w:rsidR="00510784" w:rsidRDefault="00F31613" w:rsidP="00F31613">
      <w:pPr>
        <w:rPr>
          <w:rFonts w:cs="Times New Roman"/>
          <w:szCs w:val="24"/>
        </w:rPr>
      </w:pPr>
      <w:r w:rsidRPr="006904C1">
        <w:rPr>
          <w:rFonts w:cs="Times New Roman"/>
          <w:szCs w:val="24"/>
        </w:rPr>
        <w:t xml:space="preserve">Состав программной документации должен включать в себя: </w:t>
      </w:r>
    </w:p>
    <w:p w14:paraId="78EE4C65" w14:textId="2D691AB1" w:rsidR="00510784" w:rsidRPr="00510784" w:rsidRDefault="00234675" w:rsidP="00510784">
      <w:pPr>
        <w:pStyle w:val="a4"/>
        <w:numPr>
          <w:ilvl w:val="0"/>
          <w:numId w:val="2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т</w:t>
      </w:r>
      <w:r w:rsidR="00510784" w:rsidRPr="00510784">
        <w:rPr>
          <w:rFonts w:cs="Times New Roman"/>
          <w:szCs w:val="24"/>
        </w:rPr>
        <w:t>ехническое задание (ТЗ</w:t>
      </w:r>
      <w:r w:rsidR="00510784">
        <w:rPr>
          <w:rFonts w:cs="Times New Roman"/>
          <w:szCs w:val="24"/>
        </w:rPr>
        <w:t>)</w:t>
      </w:r>
      <w:r w:rsidR="00312FC7">
        <w:t xml:space="preserve"> — </w:t>
      </w:r>
      <w:r w:rsidR="00510784" w:rsidRPr="00510784">
        <w:rPr>
          <w:rFonts w:cs="Times New Roman"/>
          <w:szCs w:val="24"/>
        </w:rPr>
        <w:t>документ, содержащий требования к разработке проекта, его цель, задачи, информацию об исполнителях и заказчиках, сроки и назначение. ТЗ также включает описание предметной области проекта, основные определения и требования к результатам работы, порядку их сдачи и приемки;</w:t>
      </w:r>
    </w:p>
    <w:p w14:paraId="50B1BED9" w14:textId="2BD48811" w:rsidR="00510784" w:rsidRPr="00510784" w:rsidRDefault="008E5F62" w:rsidP="00510784">
      <w:pPr>
        <w:pStyle w:val="a4"/>
        <w:numPr>
          <w:ilvl w:val="0"/>
          <w:numId w:val="2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510784" w:rsidRPr="00510784">
        <w:rPr>
          <w:rFonts w:cs="Times New Roman"/>
          <w:szCs w:val="24"/>
        </w:rPr>
        <w:t xml:space="preserve">уководство пользователя </w:t>
      </w:r>
      <w:r w:rsidR="00996194">
        <w:rPr>
          <w:rFonts w:cs="Times New Roman"/>
          <w:szCs w:val="24"/>
        </w:rPr>
        <w:softHyphen/>
      </w:r>
      <w:r w:rsidR="00996194">
        <w:rPr>
          <w:rFonts w:cs="Times New Roman"/>
          <w:szCs w:val="24"/>
        </w:rPr>
        <w:softHyphen/>
      </w:r>
      <w:r w:rsidR="00996194">
        <w:rPr>
          <w:rFonts w:cs="Times New Roman"/>
          <w:szCs w:val="24"/>
        </w:rPr>
        <w:softHyphen/>
        <w:t>—</w:t>
      </w:r>
      <w:r w:rsidR="00510784" w:rsidRPr="00510784">
        <w:rPr>
          <w:rFonts w:cs="Times New Roman"/>
          <w:szCs w:val="24"/>
        </w:rPr>
        <w:t xml:space="preserve"> документ, содержащий описание функций программы;</w:t>
      </w:r>
    </w:p>
    <w:p w14:paraId="4DF35B01" w14:textId="02892735" w:rsidR="00510784" w:rsidRPr="00510784" w:rsidRDefault="008E5F62" w:rsidP="00510784">
      <w:pPr>
        <w:pStyle w:val="a4"/>
        <w:numPr>
          <w:ilvl w:val="0"/>
          <w:numId w:val="2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="00510784" w:rsidRPr="00510784">
        <w:rPr>
          <w:rFonts w:cs="Times New Roman"/>
          <w:szCs w:val="24"/>
        </w:rPr>
        <w:t xml:space="preserve">тчет по учебной практике </w:t>
      </w:r>
      <w:r w:rsidR="00996194">
        <w:rPr>
          <w:rFonts w:cs="Times New Roman"/>
          <w:szCs w:val="24"/>
        </w:rPr>
        <w:t>—</w:t>
      </w:r>
      <w:r w:rsidR="00510784" w:rsidRPr="00510784">
        <w:rPr>
          <w:rFonts w:cs="Times New Roman"/>
          <w:szCs w:val="24"/>
        </w:rPr>
        <w:t xml:space="preserve"> документ, содержащий описание результатов выполненных работ в процессе разработки;</w:t>
      </w:r>
    </w:p>
    <w:p w14:paraId="2DF4C7AA" w14:textId="5AB1A826" w:rsidR="00236EA8" w:rsidRDefault="008E5F62" w:rsidP="00236EA8">
      <w:pPr>
        <w:pStyle w:val="a4"/>
        <w:numPr>
          <w:ilvl w:val="0"/>
          <w:numId w:val="24"/>
        </w:numPr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510784" w:rsidRPr="00510784">
        <w:rPr>
          <w:rFonts w:cs="Times New Roman"/>
          <w:szCs w:val="24"/>
        </w:rPr>
        <w:t xml:space="preserve">рограмма и методика испытаний </w:t>
      </w:r>
      <w:r w:rsidR="00996194">
        <w:rPr>
          <w:rFonts w:cs="Times New Roman"/>
          <w:szCs w:val="24"/>
        </w:rPr>
        <w:t>—</w:t>
      </w:r>
      <w:r w:rsidR="00510784" w:rsidRPr="00510784">
        <w:rPr>
          <w:rFonts w:cs="Times New Roman"/>
          <w:szCs w:val="24"/>
        </w:rPr>
        <w:t xml:space="preserve"> документ, предназначенный для проверки выполнения функций программы, а также проверки соответствия требованиям технического задания.</w:t>
      </w:r>
    </w:p>
    <w:p w14:paraId="4E50CE43" w14:textId="3713565A" w:rsidR="00236EA8" w:rsidRPr="002A290B" w:rsidRDefault="00236EA8" w:rsidP="00F4021D">
      <w:pPr>
        <w:pStyle w:val="a4"/>
        <w:ind w:firstLine="851"/>
        <w:rPr>
          <w:rFonts w:cs="Times New Roman"/>
          <w:szCs w:val="24"/>
        </w:rPr>
      </w:pPr>
      <w:bookmarkStart w:id="43" w:name="_Hlk196563973"/>
      <w:r>
        <w:t>Все вышеперечисленные документы должны быть написаны с учетом требований:</w:t>
      </w:r>
      <w:bookmarkStart w:id="44" w:name="_Hlk192682613"/>
      <w:r>
        <w:t xml:space="preserve"> СТП ВятГУ 101-2004, ГОСТ 34.602-2020, </w:t>
      </w:r>
      <w:r w:rsidRPr="006F2133">
        <w:t>ГОСТ 19.101-2024</w:t>
      </w:r>
      <w:r>
        <w:t xml:space="preserve">, </w:t>
      </w:r>
      <w:r w:rsidRPr="00B071CD">
        <w:t>ГОСТ Р 51583-2014</w:t>
      </w:r>
      <w:r>
        <w:t xml:space="preserve">, </w:t>
      </w:r>
      <w:r w:rsidRPr="00D469E7">
        <w:t>ГОСТ Р 27.301-2011</w:t>
      </w:r>
      <w:r>
        <w:t xml:space="preserve">, </w:t>
      </w:r>
      <w:r w:rsidRPr="00D469E7">
        <w:t xml:space="preserve">ГОСТ </w:t>
      </w:r>
      <w:r w:rsidR="00694C22">
        <w:t>7</w:t>
      </w:r>
      <w:r w:rsidRPr="00D469E7">
        <w:t>.</w:t>
      </w:r>
      <w:r w:rsidR="00694C22">
        <w:t>3</w:t>
      </w:r>
      <w:r w:rsidRPr="00D469E7">
        <w:t>2-</w:t>
      </w:r>
      <w:r>
        <w:t>20</w:t>
      </w:r>
      <w:r w:rsidR="00694C22">
        <w:t>17</w:t>
      </w:r>
      <w:r>
        <w:t xml:space="preserve">, </w:t>
      </w:r>
      <w:r w:rsidRPr="00691EF0">
        <w:t>Статья 12</w:t>
      </w:r>
      <w:r>
        <w:t>61</w:t>
      </w:r>
      <w:r w:rsidRPr="00691EF0">
        <w:t xml:space="preserve"> ГК РФ</w:t>
      </w:r>
      <w:r>
        <w:t>, Статья 1266 ГК РФ.</w:t>
      </w:r>
      <w:bookmarkEnd w:id="44"/>
    </w:p>
    <w:p w14:paraId="23DED92A" w14:textId="031807DF" w:rsidR="000A7D14" w:rsidRPr="006904C1" w:rsidRDefault="000A7D14" w:rsidP="00597BAF">
      <w:pPr>
        <w:pStyle w:val="1"/>
        <w:spacing w:after="240"/>
        <w:rPr>
          <w:szCs w:val="24"/>
        </w:rPr>
      </w:pPr>
      <w:bookmarkStart w:id="45" w:name="_Toc199200207"/>
      <w:bookmarkStart w:id="46" w:name="_Hlk195824624"/>
      <w:bookmarkEnd w:id="43"/>
      <w:r w:rsidRPr="006904C1">
        <w:rPr>
          <w:szCs w:val="24"/>
        </w:rPr>
        <w:lastRenderedPageBreak/>
        <w:t xml:space="preserve">Требования к </w:t>
      </w:r>
      <w:r>
        <w:rPr>
          <w:szCs w:val="24"/>
        </w:rPr>
        <w:t>приемо-сдаточным процедурам</w:t>
      </w:r>
      <w:bookmarkEnd w:id="45"/>
    </w:p>
    <w:p w14:paraId="16DF55FC" w14:textId="6DF7FC3F" w:rsidR="009F2F14" w:rsidRDefault="000A7D14" w:rsidP="00597BAF">
      <w:pPr>
        <w:rPr>
          <w:rFonts w:cs="Times New Roman"/>
          <w:szCs w:val="24"/>
        </w:rPr>
      </w:pPr>
      <w:r w:rsidRPr="000A7D14">
        <w:rPr>
          <w:rFonts w:cs="Times New Roman"/>
          <w:szCs w:val="24"/>
        </w:rPr>
        <w:t xml:space="preserve">Согласно установленным процедурам, во время процесса приемки проекта автор проекта, являющийся разработчиком, представляет свою работу перед комиссией в специальной аудитории, оснащенной необходимым оборудованием. Перед началом презентации разработчик передает документацию приемо-сдаточной комиссии для проверки, после чего начинает свое выступление. Время, отведенное для представления проекта, составляет примерно </w:t>
      </w:r>
      <w:r w:rsidR="003279C8" w:rsidRPr="000A7D14">
        <w:rPr>
          <w:rFonts w:cs="Times New Roman"/>
          <w:szCs w:val="24"/>
        </w:rPr>
        <w:t>3–4</w:t>
      </w:r>
      <w:r w:rsidR="003279C8">
        <w:rPr>
          <w:rFonts w:cs="Times New Roman"/>
          <w:szCs w:val="24"/>
        </w:rPr>
        <w:t xml:space="preserve"> </w:t>
      </w:r>
      <w:r w:rsidRPr="000A7D14">
        <w:rPr>
          <w:rFonts w:cs="Times New Roman"/>
          <w:szCs w:val="24"/>
        </w:rPr>
        <w:t>минуты. В рамках этой формы приемки проекта разработчик должен продемонстрировать полное понимание основных аспектов своей работы и быть готовым обсуждать любые вопросы, которые могут возникнуть у членов приемо-сдаточной комиссии.</w:t>
      </w:r>
    </w:p>
    <w:p w14:paraId="5193357F" w14:textId="77777777" w:rsidR="0014442C" w:rsidRDefault="0014442C" w:rsidP="001513EC">
      <w:r>
        <w:t xml:space="preserve">Испытания проводятся комиссией, в состав которой входят представители заказчика: </w:t>
      </w:r>
    </w:p>
    <w:p w14:paraId="17782E71" w14:textId="27A9CABB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 xml:space="preserve">Чистяков </w:t>
      </w:r>
      <w:r w:rsidR="00F678FD">
        <w:t>Г.А</w:t>
      </w:r>
      <w:r w:rsidR="00A94468">
        <w:t>.</w:t>
      </w:r>
      <w:r>
        <w:t xml:space="preserve"> — руководитель образовательной программы 09.02.07 Информационные системы и программирование;</w:t>
      </w:r>
    </w:p>
    <w:p w14:paraId="789A6EB4" w14:textId="65707E4A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 xml:space="preserve">Жукова </w:t>
      </w:r>
      <w:r w:rsidR="00F678FD">
        <w:t>М.Н</w:t>
      </w:r>
      <w:r w:rsidR="00A94468">
        <w:t>.</w:t>
      </w:r>
      <w:r>
        <w:t xml:space="preserve"> — преподаватель по разработке технического задания.</w:t>
      </w:r>
    </w:p>
    <w:p w14:paraId="397CEA2B" w14:textId="44209D73" w:rsidR="00234675" w:rsidRDefault="00234675" w:rsidP="00234675">
      <w:pPr>
        <w:pStyle w:val="a4"/>
        <w:numPr>
          <w:ilvl w:val="0"/>
          <w:numId w:val="41"/>
        </w:numPr>
        <w:ind w:left="0" w:firstLine="851"/>
      </w:pPr>
      <w:r>
        <w:t>Мамаева Е.А. — преподаватель по учебной практике.</w:t>
      </w:r>
    </w:p>
    <w:p w14:paraId="5795DE6F" w14:textId="28C995B1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 xml:space="preserve">Самоделкин </w:t>
      </w:r>
      <w:r w:rsidR="00F678FD">
        <w:t xml:space="preserve">П.А. </w:t>
      </w:r>
      <w:r>
        <w:t xml:space="preserve"> — преподаватель по внедрению информационных систем.</w:t>
      </w:r>
    </w:p>
    <w:p w14:paraId="2B8329A8" w14:textId="7AD3F703" w:rsidR="0014442C" w:rsidRDefault="0014442C" w:rsidP="002B59FF">
      <w:pPr>
        <w:pStyle w:val="a4"/>
        <w:ind w:firstLine="851"/>
      </w:pPr>
      <w:r>
        <w:t>Исполнител</w:t>
      </w:r>
      <w:r w:rsidR="00F678FD">
        <w:t>ь</w:t>
      </w:r>
      <w:r>
        <w:t xml:space="preserve"> — студент ФГБОУ ВО «Вятского государственного университета» (Колледжа ВятГУ), </w:t>
      </w:r>
      <w:r w:rsidR="00186826">
        <w:t xml:space="preserve">учебной </w:t>
      </w:r>
      <w:r>
        <w:t xml:space="preserve">группы ИСПк-203-52-00, </w:t>
      </w:r>
      <w:r w:rsidR="00C806AE">
        <w:t>Милосердов Р.Д.</w:t>
      </w:r>
    </w:p>
    <w:p w14:paraId="61E1E9FF" w14:textId="6EF2989E" w:rsidR="0014442C" w:rsidRDefault="0014442C" w:rsidP="00F678FD">
      <w:pPr>
        <w:pStyle w:val="a4"/>
        <w:ind w:left="851"/>
      </w:pPr>
      <w:r>
        <w:t>Исполнитель предъявляет приемо-сдаточной комиссии следующую комплектацию документации:</w:t>
      </w:r>
    </w:p>
    <w:p w14:paraId="32DABEEB" w14:textId="3D5C0131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>техническое задание;</w:t>
      </w:r>
    </w:p>
    <w:p w14:paraId="0CDB0AB3" w14:textId="66AEE2DB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>игра «</w:t>
      </w:r>
      <w:r w:rsidR="00C806AE">
        <w:t>Пинг-понг</w:t>
      </w:r>
      <w:r>
        <w:t>», разработанная по настоящему техническому заданию;</w:t>
      </w:r>
    </w:p>
    <w:p w14:paraId="4A3639E3" w14:textId="346C23D4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>руководство пользователя;</w:t>
      </w:r>
    </w:p>
    <w:p w14:paraId="1D579089" w14:textId="12B43DE4" w:rsidR="0014442C" w:rsidRDefault="0014442C" w:rsidP="0014442C">
      <w:pPr>
        <w:pStyle w:val="a4"/>
        <w:numPr>
          <w:ilvl w:val="0"/>
          <w:numId w:val="41"/>
        </w:numPr>
        <w:ind w:left="0" w:firstLine="851"/>
      </w:pPr>
      <w:r>
        <w:t>отчет по УП;</w:t>
      </w:r>
    </w:p>
    <w:p w14:paraId="43508DCB" w14:textId="37F66DB3" w:rsidR="0014442C" w:rsidRDefault="0014442C" w:rsidP="0061720C">
      <w:pPr>
        <w:pStyle w:val="a4"/>
        <w:numPr>
          <w:ilvl w:val="0"/>
          <w:numId w:val="41"/>
        </w:numPr>
        <w:ind w:left="0" w:firstLine="851"/>
      </w:pPr>
      <w:r>
        <w:t>программу и методику испытаний.</w:t>
      </w:r>
    </w:p>
    <w:p w14:paraId="30F73527" w14:textId="77777777" w:rsidR="00F678FD" w:rsidRDefault="0014442C" w:rsidP="0061720C">
      <w:pPr>
        <w:spacing w:before="0"/>
      </w:pPr>
      <w:r>
        <w:t xml:space="preserve">Приемо-сдаточные испытания программы должны проводиться согласно разработанной и согласованной документации «Программы и методики испытаний». Во время испытаний комиссия проверяет работу программы в соответствии со следующими позициями: Набор функциональных тестов, </w:t>
      </w:r>
      <w:r w:rsidR="00F678FD">
        <w:t>исполнение</w:t>
      </w:r>
      <w:r>
        <w:t xml:space="preserve"> заданных в техническом задании функций, возможность функционирования на ПК с указанными минимальными системными требованиями. Комиссии должны быть представлены эксплуатационные документы, разработанная программа и доклад. </w:t>
      </w:r>
    </w:p>
    <w:p w14:paraId="2F67F1B3" w14:textId="77777777" w:rsidR="00186826" w:rsidRDefault="00186826" w:rsidP="0014442C"/>
    <w:p w14:paraId="5856CAA9" w14:textId="77777777" w:rsidR="00E46889" w:rsidRDefault="00E46889" w:rsidP="0014442C"/>
    <w:p w14:paraId="4F6490BB" w14:textId="77777777" w:rsidR="001513EC" w:rsidRDefault="001513EC" w:rsidP="0014442C"/>
    <w:p w14:paraId="3988563A" w14:textId="77777777" w:rsidR="0061720C" w:rsidRDefault="0061720C" w:rsidP="0014442C"/>
    <w:p w14:paraId="35DF4C83" w14:textId="73847FA4" w:rsidR="00F678FD" w:rsidRDefault="0014442C" w:rsidP="0014442C">
      <w:r>
        <w:lastRenderedPageBreak/>
        <w:t xml:space="preserve">Структура доклада должна отражать следующие вопросы разработки: </w:t>
      </w:r>
    </w:p>
    <w:p w14:paraId="23024F7D" w14:textId="77777777" w:rsidR="00F678FD" w:rsidRDefault="0014442C" w:rsidP="00F678FD">
      <w:pPr>
        <w:pStyle w:val="a4"/>
        <w:numPr>
          <w:ilvl w:val="0"/>
          <w:numId w:val="42"/>
        </w:numPr>
        <w:ind w:left="0" w:firstLine="851"/>
      </w:pPr>
      <w:r>
        <w:t xml:space="preserve">краткое описание задачи; результаты рассмотрения предметной области, аналогов, описание проблематики; </w:t>
      </w:r>
    </w:p>
    <w:p w14:paraId="045C7D2A" w14:textId="52871375" w:rsidR="0014442C" w:rsidRDefault="0014442C" w:rsidP="00F678FD">
      <w:pPr>
        <w:pStyle w:val="a4"/>
        <w:numPr>
          <w:ilvl w:val="0"/>
          <w:numId w:val="42"/>
        </w:numPr>
        <w:ind w:left="0" w:firstLine="851"/>
      </w:pPr>
      <w:r>
        <w:t>описание этапа проектирования, возникавших проблем и путей их решения; выводы по результатам работы.</w:t>
      </w:r>
    </w:p>
    <w:p w14:paraId="6B3A749E" w14:textId="2F046AE0" w:rsidR="0014442C" w:rsidRDefault="0014442C" w:rsidP="0061720C">
      <w:pPr>
        <w:spacing w:before="0"/>
      </w:pPr>
      <w:r>
        <w:t>Факт завершения работ оформляется актом приема-сдачи работ, если: все пункты ТЗ соответствуют предоставленному приложению, приложение проверено на работоспособность при помощи программы и методики испытаний, а также предоставлена полная комплектация документации.</w:t>
      </w:r>
    </w:p>
    <w:p w14:paraId="4AC15270" w14:textId="3C98D2BA" w:rsidR="009A7F2A" w:rsidRPr="009A7F2A" w:rsidRDefault="0014442C" w:rsidP="0014442C">
      <w:r>
        <w:t>В случае выявления замечаний: составляется перечень дефектов с указанием сроков устранения, далее проводится повторная проверка в указанный срок.</w:t>
      </w:r>
    </w:p>
    <w:bookmarkEnd w:id="46"/>
    <w:p w14:paraId="56ADEE40" w14:textId="77777777" w:rsidR="009A7F2A" w:rsidRPr="006904C1" w:rsidRDefault="009A7F2A" w:rsidP="00510784">
      <w:pPr>
        <w:rPr>
          <w:rFonts w:cs="Times New Roman"/>
          <w:szCs w:val="24"/>
        </w:rPr>
      </w:pPr>
    </w:p>
    <w:sectPr w:rsidR="009A7F2A" w:rsidRPr="006904C1" w:rsidSect="002679FB">
      <w:headerReference w:type="default" r:id="rId28"/>
      <w:pgSz w:w="11906" w:h="16838"/>
      <w:pgMar w:top="1134" w:right="567" w:bottom="1134" w:left="1134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8C5AA2" w14:textId="77777777" w:rsidR="009762CE" w:rsidRDefault="009762CE">
      <w:pPr>
        <w:spacing w:before="0" w:line="240" w:lineRule="auto"/>
      </w:pPr>
      <w:r>
        <w:separator/>
      </w:r>
    </w:p>
  </w:endnote>
  <w:endnote w:type="continuationSeparator" w:id="0">
    <w:p w14:paraId="124E4CE9" w14:textId="77777777" w:rsidR="009762CE" w:rsidRDefault="009762CE">
      <w:pPr>
        <w:spacing w:before="0" w:line="240" w:lineRule="auto"/>
      </w:pPr>
      <w:r>
        <w:continuationSeparator/>
      </w:r>
    </w:p>
  </w:endnote>
  <w:endnote w:type="continuationNotice" w:id="1">
    <w:p w14:paraId="72279DBC" w14:textId="77777777" w:rsidR="009762CE" w:rsidRDefault="009762C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079468" w14:textId="77777777" w:rsidR="009762CE" w:rsidRDefault="009762CE" w:rsidP="00990EAC">
      <w:pPr>
        <w:spacing w:before="0" w:line="240" w:lineRule="auto"/>
      </w:pPr>
      <w:r>
        <w:separator/>
      </w:r>
    </w:p>
  </w:footnote>
  <w:footnote w:type="continuationSeparator" w:id="0">
    <w:p w14:paraId="3C8373EF" w14:textId="77777777" w:rsidR="009762CE" w:rsidRDefault="009762CE" w:rsidP="00990EAC">
      <w:pPr>
        <w:spacing w:before="0" w:line="240" w:lineRule="auto"/>
      </w:pPr>
      <w:r>
        <w:continuationSeparator/>
      </w:r>
    </w:p>
  </w:footnote>
  <w:footnote w:type="continuationNotice" w:id="1">
    <w:p w14:paraId="126E49F3" w14:textId="77777777" w:rsidR="009762CE" w:rsidRDefault="009762CE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59384877" w:rsidR="00A37F53" w:rsidRPr="00C17A21" w:rsidRDefault="00A37F53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464CDF">
      <w:rPr>
        <w:rStyle w:val="af1"/>
        <w:noProof/>
      </w:rPr>
      <w:t>2</w:t>
    </w:r>
    <w:r w:rsidRPr="00C17A21">
      <w:rPr>
        <w:rStyle w:val="af1"/>
      </w:rPr>
      <w:fldChar w:fldCharType="end"/>
    </w:r>
  </w:p>
  <w:p w14:paraId="0AA9F560" w14:textId="77777777" w:rsidR="00A37F53" w:rsidRPr="008E27BF" w:rsidRDefault="00A37F53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6F91DB2"/>
    <w:multiLevelType w:val="hybridMultilevel"/>
    <w:tmpl w:val="EBA49536"/>
    <w:lvl w:ilvl="0" w:tplc="B9101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83EB4"/>
    <w:multiLevelType w:val="multilevel"/>
    <w:tmpl w:val="60561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110C1"/>
    <w:multiLevelType w:val="hybridMultilevel"/>
    <w:tmpl w:val="A11C5416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E352863"/>
    <w:multiLevelType w:val="hybridMultilevel"/>
    <w:tmpl w:val="EAE61A10"/>
    <w:lvl w:ilvl="0" w:tplc="B9101D78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7777116"/>
    <w:multiLevelType w:val="hybridMultilevel"/>
    <w:tmpl w:val="3DAC7FB4"/>
    <w:lvl w:ilvl="0" w:tplc="B914DABA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1" w15:restartNumberingAfterBreak="0">
    <w:nsid w:val="2AF94C5C"/>
    <w:multiLevelType w:val="hybridMultilevel"/>
    <w:tmpl w:val="6DA83626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3" w15:restartNumberingAfterBreak="0">
    <w:nsid w:val="337B3382"/>
    <w:multiLevelType w:val="hybridMultilevel"/>
    <w:tmpl w:val="9AF0897C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7E73D3"/>
    <w:multiLevelType w:val="hybridMultilevel"/>
    <w:tmpl w:val="85DCAFB0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5F46FE"/>
    <w:multiLevelType w:val="hybridMultilevel"/>
    <w:tmpl w:val="9A6A6CB6"/>
    <w:lvl w:ilvl="0" w:tplc="B9101D78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1" w15:restartNumberingAfterBreak="0">
    <w:nsid w:val="4489087E"/>
    <w:multiLevelType w:val="hybridMultilevel"/>
    <w:tmpl w:val="DAF8E5F2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6A55E71"/>
    <w:multiLevelType w:val="hybridMultilevel"/>
    <w:tmpl w:val="BA68A2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58E6FA9"/>
    <w:multiLevelType w:val="hybridMultilevel"/>
    <w:tmpl w:val="D2547540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C0A4226"/>
    <w:multiLevelType w:val="hybridMultilevel"/>
    <w:tmpl w:val="D07A84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C2C3D5A"/>
    <w:multiLevelType w:val="hybridMultilevel"/>
    <w:tmpl w:val="7870DF3C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220241F"/>
    <w:multiLevelType w:val="hybridMultilevel"/>
    <w:tmpl w:val="DB921BEC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27564AF"/>
    <w:multiLevelType w:val="hybridMultilevel"/>
    <w:tmpl w:val="A0A0B294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3CA1941"/>
    <w:multiLevelType w:val="hybridMultilevel"/>
    <w:tmpl w:val="2528E37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9340CD"/>
    <w:multiLevelType w:val="hybridMultilevel"/>
    <w:tmpl w:val="6BE6B184"/>
    <w:lvl w:ilvl="0" w:tplc="83F4CCA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EF33369"/>
    <w:multiLevelType w:val="hybridMultilevel"/>
    <w:tmpl w:val="C2163696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5D957B0"/>
    <w:multiLevelType w:val="hybridMultilevel"/>
    <w:tmpl w:val="98EC3AEC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63071B3"/>
    <w:multiLevelType w:val="hybridMultilevel"/>
    <w:tmpl w:val="75385D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736146B"/>
    <w:multiLevelType w:val="hybridMultilevel"/>
    <w:tmpl w:val="4C20C8D6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9E51F66"/>
    <w:multiLevelType w:val="hybridMultilevel"/>
    <w:tmpl w:val="9EEAE76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41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42" w15:restartNumberingAfterBreak="0">
    <w:nsid w:val="7EBF3858"/>
    <w:multiLevelType w:val="hybridMultilevel"/>
    <w:tmpl w:val="88164E68"/>
    <w:lvl w:ilvl="0" w:tplc="B9101D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6"/>
  </w:num>
  <w:num w:numId="5">
    <w:abstractNumId w:val="7"/>
  </w:num>
  <w:num w:numId="6">
    <w:abstractNumId w:val="18"/>
  </w:num>
  <w:num w:numId="7">
    <w:abstractNumId w:val="22"/>
  </w:num>
  <w:num w:numId="8">
    <w:abstractNumId w:val="27"/>
  </w:num>
  <w:num w:numId="9">
    <w:abstractNumId w:val="28"/>
  </w:num>
  <w:num w:numId="10">
    <w:abstractNumId w:val="19"/>
  </w:num>
  <w:num w:numId="11">
    <w:abstractNumId w:val="24"/>
  </w:num>
  <w:num w:numId="12">
    <w:abstractNumId w:val="41"/>
  </w:num>
  <w:num w:numId="13">
    <w:abstractNumId w:val="14"/>
  </w:num>
  <w:num w:numId="14">
    <w:abstractNumId w:val="17"/>
  </w:num>
  <w:num w:numId="15">
    <w:abstractNumId w:val="9"/>
  </w:num>
  <w:num w:numId="16">
    <w:abstractNumId w:val="34"/>
  </w:num>
  <w:num w:numId="17">
    <w:abstractNumId w:val="25"/>
  </w:num>
  <w:num w:numId="18">
    <w:abstractNumId w:val="8"/>
  </w:num>
  <w:num w:numId="19">
    <w:abstractNumId w:val="15"/>
  </w:num>
  <w:num w:numId="20">
    <w:abstractNumId w:val="1"/>
  </w:num>
  <w:num w:numId="21">
    <w:abstractNumId w:val="11"/>
  </w:num>
  <w:num w:numId="22">
    <w:abstractNumId w:val="26"/>
  </w:num>
  <w:num w:numId="23">
    <w:abstractNumId w:val="31"/>
  </w:num>
  <w:num w:numId="24">
    <w:abstractNumId w:val="36"/>
  </w:num>
  <w:num w:numId="25">
    <w:abstractNumId w:val="23"/>
  </w:num>
  <w:num w:numId="26">
    <w:abstractNumId w:val="30"/>
  </w:num>
  <w:num w:numId="27">
    <w:abstractNumId w:val="2"/>
  </w:num>
  <w:num w:numId="28">
    <w:abstractNumId w:val="35"/>
  </w:num>
  <w:num w:numId="29">
    <w:abstractNumId w:val="33"/>
  </w:num>
  <w:num w:numId="30">
    <w:abstractNumId w:val="10"/>
  </w:num>
  <w:num w:numId="31">
    <w:abstractNumId w:val="40"/>
  </w:num>
  <w:num w:numId="32">
    <w:abstractNumId w:val="4"/>
  </w:num>
  <w:num w:numId="33">
    <w:abstractNumId w:val="42"/>
  </w:num>
  <w:num w:numId="34">
    <w:abstractNumId w:val="3"/>
  </w:num>
  <w:num w:numId="35">
    <w:abstractNumId w:val="10"/>
  </w:num>
  <w:num w:numId="36">
    <w:abstractNumId w:val="10"/>
  </w:num>
  <w:num w:numId="37">
    <w:abstractNumId w:val="13"/>
  </w:num>
  <w:num w:numId="38">
    <w:abstractNumId w:val="37"/>
  </w:num>
  <w:num w:numId="39">
    <w:abstractNumId w:val="32"/>
  </w:num>
  <w:num w:numId="40">
    <w:abstractNumId w:val="20"/>
  </w:num>
  <w:num w:numId="41">
    <w:abstractNumId w:val="16"/>
  </w:num>
  <w:num w:numId="42">
    <w:abstractNumId w:val="21"/>
  </w:num>
  <w:num w:numId="43">
    <w:abstractNumId w:val="38"/>
  </w:num>
  <w:num w:numId="44">
    <w:abstractNumId w:val="39"/>
  </w:num>
  <w:num w:numId="45">
    <w:abstractNumId w:val="5"/>
  </w:num>
  <w:num w:numId="46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0190E"/>
    <w:rsid w:val="00003AF1"/>
    <w:rsid w:val="0000590A"/>
    <w:rsid w:val="00015480"/>
    <w:rsid w:val="00020C2C"/>
    <w:rsid w:val="0002223B"/>
    <w:rsid w:val="000236C0"/>
    <w:rsid w:val="00024473"/>
    <w:rsid w:val="00032359"/>
    <w:rsid w:val="00033833"/>
    <w:rsid w:val="00035A26"/>
    <w:rsid w:val="00036F26"/>
    <w:rsid w:val="00037B3E"/>
    <w:rsid w:val="00040D1E"/>
    <w:rsid w:val="0004336A"/>
    <w:rsid w:val="00044093"/>
    <w:rsid w:val="00046056"/>
    <w:rsid w:val="00051403"/>
    <w:rsid w:val="0005383D"/>
    <w:rsid w:val="0005745E"/>
    <w:rsid w:val="00061F64"/>
    <w:rsid w:val="00062343"/>
    <w:rsid w:val="00066F54"/>
    <w:rsid w:val="00066F6D"/>
    <w:rsid w:val="00071BC0"/>
    <w:rsid w:val="000732DE"/>
    <w:rsid w:val="000809AC"/>
    <w:rsid w:val="0008146F"/>
    <w:rsid w:val="00085E86"/>
    <w:rsid w:val="000864DD"/>
    <w:rsid w:val="0009194A"/>
    <w:rsid w:val="000934BA"/>
    <w:rsid w:val="00094729"/>
    <w:rsid w:val="0009525A"/>
    <w:rsid w:val="00096EC7"/>
    <w:rsid w:val="000A48A2"/>
    <w:rsid w:val="000A537A"/>
    <w:rsid w:val="000A7D14"/>
    <w:rsid w:val="000B2F1F"/>
    <w:rsid w:val="000B766B"/>
    <w:rsid w:val="000C0C5D"/>
    <w:rsid w:val="000C29D6"/>
    <w:rsid w:val="000C2A5F"/>
    <w:rsid w:val="000C3B25"/>
    <w:rsid w:val="000C5E38"/>
    <w:rsid w:val="000C6ABC"/>
    <w:rsid w:val="000C70EF"/>
    <w:rsid w:val="000C72B5"/>
    <w:rsid w:val="000C7B86"/>
    <w:rsid w:val="000C7DE5"/>
    <w:rsid w:val="000D3006"/>
    <w:rsid w:val="000D38ED"/>
    <w:rsid w:val="000D3A15"/>
    <w:rsid w:val="000D644B"/>
    <w:rsid w:val="000E0F0F"/>
    <w:rsid w:val="000E6457"/>
    <w:rsid w:val="000E6490"/>
    <w:rsid w:val="000F18AC"/>
    <w:rsid w:val="00104146"/>
    <w:rsid w:val="00106720"/>
    <w:rsid w:val="00106B06"/>
    <w:rsid w:val="00107BB6"/>
    <w:rsid w:val="0011316B"/>
    <w:rsid w:val="001157C8"/>
    <w:rsid w:val="001223A9"/>
    <w:rsid w:val="001238DC"/>
    <w:rsid w:val="0012419B"/>
    <w:rsid w:val="001275E2"/>
    <w:rsid w:val="00127A5A"/>
    <w:rsid w:val="0013162A"/>
    <w:rsid w:val="0013287A"/>
    <w:rsid w:val="00133D4F"/>
    <w:rsid w:val="0014442C"/>
    <w:rsid w:val="00145753"/>
    <w:rsid w:val="00150617"/>
    <w:rsid w:val="001513EC"/>
    <w:rsid w:val="00155A8D"/>
    <w:rsid w:val="0016119C"/>
    <w:rsid w:val="00166109"/>
    <w:rsid w:val="001673EC"/>
    <w:rsid w:val="001700E7"/>
    <w:rsid w:val="00172DBA"/>
    <w:rsid w:val="00175733"/>
    <w:rsid w:val="001853EC"/>
    <w:rsid w:val="00186826"/>
    <w:rsid w:val="00186EFA"/>
    <w:rsid w:val="0019044F"/>
    <w:rsid w:val="00193920"/>
    <w:rsid w:val="001A12C2"/>
    <w:rsid w:val="001A50A1"/>
    <w:rsid w:val="001B065B"/>
    <w:rsid w:val="001B0E64"/>
    <w:rsid w:val="001B2A4D"/>
    <w:rsid w:val="001B3C9B"/>
    <w:rsid w:val="001B4320"/>
    <w:rsid w:val="001B4FD1"/>
    <w:rsid w:val="001B794F"/>
    <w:rsid w:val="001B7A36"/>
    <w:rsid w:val="001C213F"/>
    <w:rsid w:val="001C7AEE"/>
    <w:rsid w:val="001D3FB1"/>
    <w:rsid w:val="001F187E"/>
    <w:rsid w:val="001F3C1A"/>
    <w:rsid w:val="001F3CE2"/>
    <w:rsid w:val="001F4383"/>
    <w:rsid w:val="001F5E9C"/>
    <w:rsid w:val="001F61FC"/>
    <w:rsid w:val="001F7C16"/>
    <w:rsid w:val="00201509"/>
    <w:rsid w:val="0020727D"/>
    <w:rsid w:val="0021227E"/>
    <w:rsid w:val="00214C75"/>
    <w:rsid w:val="0023221D"/>
    <w:rsid w:val="00234403"/>
    <w:rsid w:val="00234427"/>
    <w:rsid w:val="00234675"/>
    <w:rsid w:val="00234BD7"/>
    <w:rsid w:val="0023504B"/>
    <w:rsid w:val="00236EA8"/>
    <w:rsid w:val="00241C37"/>
    <w:rsid w:val="00244671"/>
    <w:rsid w:val="00244AD0"/>
    <w:rsid w:val="002469D0"/>
    <w:rsid w:val="002502BF"/>
    <w:rsid w:val="0025413B"/>
    <w:rsid w:val="00256697"/>
    <w:rsid w:val="00263185"/>
    <w:rsid w:val="0026423B"/>
    <w:rsid w:val="0026517E"/>
    <w:rsid w:val="00266561"/>
    <w:rsid w:val="00266E04"/>
    <w:rsid w:val="002679FB"/>
    <w:rsid w:val="00270C38"/>
    <w:rsid w:val="00272B13"/>
    <w:rsid w:val="00276CAB"/>
    <w:rsid w:val="00277614"/>
    <w:rsid w:val="00287E2E"/>
    <w:rsid w:val="00287E94"/>
    <w:rsid w:val="00292B29"/>
    <w:rsid w:val="002952BC"/>
    <w:rsid w:val="00295B7E"/>
    <w:rsid w:val="00295D9C"/>
    <w:rsid w:val="00296BBF"/>
    <w:rsid w:val="002A11A2"/>
    <w:rsid w:val="002A290B"/>
    <w:rsid w:val="002A514A"/>
    <w:rsid w:val="002A56D9"/>
    <w:rsid w:val="002B1F1D"/>
    <w:rsid w:val="002B59FF"/>
    <w:rsid w:val="002C0AB6"/>
    <w:rsid w:val="002C1982"/>
    <w:rsid w:val="002C27A0"/>
    <w:rsid w:val="002D243D"/>
    <w:rsid w:val="002D354A"/>
    <w:rsid w:val="002D5B25"/>
    <w:rsid w:val="002D5ED0"/>
    <w:rsid w:val="002E1E6B"/>
    <w:rsid w:val="002E28E9"/>
    <w:rsid w:val="002F15DD"/>
    <w:rsid w:val="002F1EBD"/>
    <w:rsid w:val="00303DC8"/>
    <w:rsid w:val="00306387"/>
    <w:rsid w:val="00311E97"/>
    <w:rsid w:val="00312254"/>
    <w:rsid w:val="00312F95"/>
    <w:rsid w:val="00312FC7"/>
    <w:rsid w:val="00316E39"/>
    <w:rsid w:val="00317BF7"/>
    <w:rsid w:val="00323F6E"/>
    <w:rsid w:val="00326605"/>
    <w:rsid w:val="0032694B"/>
    <w:rsid w:val="003279C8"/>
    <w:rsid w:val="00340FDE"/>
    <w:rsid w:val="00342964"/>
    <w:rsid w:val="00347071"/>
    <w:rsid w:val="00347678"/>
    <w:rsid w:val="00350180"/>
    <w:rsid w:val="00351631"/>
    <w:rsid w:val="003552A3"/>
    <w:rsid w:val="003562CE"/>
    <w:rsid w:val="00364D74"/>
    <w:rsid w:val="0036565A"/>
    <w:rsid w:val="00370436"/>
    <w:rsid w:val="003711B3"/>
    <w:rsid w:val="00372C9E"/>
    <w:rsid w:val="00374EF9"/>
    <w:rsid w:val="00375107"/>
    <w:rsid w:val="00375E8C"/>
    <w:rsid w:val="00380D25"/>
    <w:rsid w:val="0038285F"/>
    <w:rsid w:val="003858BB"/>
    <w:rsid w:val="00386F3E"/>
    <w:rsid w:val="00387D99"/>
    <w:rsid w:val="00387E10"/>
    <w:rsid w:val="00390EAB"/>
    <w:rsid w:val="003915BE"/>
    <w:rsid w:val="00393F45"/>
    <w:rsid w:val="003962AC"/>
    <w:rsid w:val="00396F72"/>
    <w:rsid w:val="00397496"/>
    <w:rsid w:val="003A4E95"/>
    <w:rsid w:val="003A546E"/>
    <w:rsid w:val="003B64AE"/>
    <w:rsid w:val="003C0171"/>
    <w:rsid w:val="003C2810"/>
    <w:rsid w:val="003C7909"/>
    <w:rsid w:val="003D0F76"/>
    <w:rsid w:val="003D3E93"/>
    <w:rsid w:val="003D5D36"/>
    <w:rsid w:val="003D61D2"/>
    <w:rsid w:val="003E0217"/>
    <w:rsid w:val="003E09BF"/>
    <w:rsid w:val="003E1A1B"/>
    <w:rsid w:val="003E22A5"/>
    <w:rsid w:val="003E3B91"/>
    <w:rsid w:val="003E58AE"/>
    <w:rsid w:val="003E72CD"/>
    <w:rsid w:val="003F058E"/>
    <w:rsid w:val="003F3F0D"/>
    <w:rsid w:val="00406A84"/>
    <w:rsid w:val="00410843"/>
    <w:rsid w:val="00412E47"/>
    <w:rsid w:val="0042646D"/>
    <w:rsid w:val="004347A5"/>
    <w:rsid w:val="00435C48"/>
    <w:rsid w:val="00442256"/>
    <w:rsid w:val="0044516F"/>
    <w:rsid w:val="00447629"/>
    <w:rsid w:val="00451E07"/>
    <w:rsid w:val="00452D64"/>
    <w:rsid w:val="00455936"/>
    <w:rsid w:val="0045599D"/>
    <w:rsid w:val="004605D9"/>
    <w:rsid w:val="00463A9D"/>
    <w:rsid w:val="00464CDF"/>
    <w:rsid w:val="0046550E"/>
    <w:rsid w:val="004677DC"/>
    <w:rsid w:val="00471FE2"/>
    <w:rsid w:val="00472A19"/>
    <w:rsid w:val="00475A10"/>
    <w:rsid w:val="004767CD"/>
    <w:rsid w:val="00477484"/>
    <w:rsid w:val="004823DF"/>
    <w:rsid w:val="0048416D"/>
    <w:rsid w:val="004917BB"/>
    <w:rsid w:val="0049349C"/>
    <w:rsid w:val="004946B4"/>
    <w:rsid w:val="004953DD"/>
    <w:rsid w:val="004A0E13"/>
    <w:rsid w:val="004A255B"/>
    <w:rsid w:val="004A2673"/>
    <w:rsid w:val="004A34C3"/>
    <w:rsid w:val="004A7A41"/>
    <w:rsid w:val="004B0C8E"/>
    <w:rsid w:val="004B0F88"/>
    <w:rsid w:val="004B1021"/>
    <w:rsid w:val="004B7636"/>
    <w:rsid w:val="004C2E8E"/>
    <w:rsid w:val="004C5524"/>
    <w:rsid w:val="004D07B0"/>
    <w:rsid w:val="004D1A14"/>
    <w:rsid w:val="004D3713"/>
    <w:rsid w:val="004D39CE"/>
    <w:rsid w:val="004E2277"/>
    <w:rsid w:val="004E6A3F"/>
    <w:rsid w:val="004F4D49"/>
    <w:rsid w:val="004F62FC"/>
    <w:rsid w:val="005008C8"/>
    <w:rsid w:val="005017B0"/>
    <w:rsid w:val="00503505"/>
    <w:rsid w:val="005040DD"/>
    <w:rsid w:val="00510784"/>
    <w:rsid w:val="005114D0"/>
    <w:rsid w:val="0051150B"/>
    <w:rsid w:val="00512B60"/>
    <w:rsid w:val="00514790"/>
    <w:rsid w:val="00514894"/>
    <w:rsid w:val="00514CFD"/>
    <w:rsid w:val="00524056"/>
    <w:rsid w:val="00530053"/>
    <w:rsid w:val="00531E80"/>
    <w:rsid w:val="005343A0"/>
    <w:rsid w:val="005343B2"/>
    <w:rsid w:val="00534A67"/>
    <w:rsid w:val="00541DD4"/>
    <w:rsid w:val="00544617"/>
    <w:rsid w:val="005465B7"/>
    <w:rsid w:val="005524E9"/>
    <w:rsid w:val="00554344"/>
    <w:rsid w:val="00555E69"/>
    <w:rsid w:val="00556F84"/>
    <w:rsid w:val="0056079D"/>
    <w:rsid w:val="00561F8C"/>
    <w:rsid w:val="005624D1"/>
    <w:rsid w:val="00566B38"/>
    <w:rsid w:val="005701DB"/>
    <w:rsid w:val="00572C93"/>
    <w:rsid w:val="0057389A"/>
    <w:rsid w:val="00575A40"/>
    <w:rsid w:val="00576138"/>
    <w:rsid w:val="005764B1"/>
    <w:rsid w:val="00584E3E"/>
    <w:rsid w:val="0059030E"/>
    <w:rsid w:val="00592879"/>
    <w:rsid w:val="005972E7"/>
    <w:rsid w:val="00597BAF"/>
    <w:rsid w:val="005A188B"/>
    <w:rsid w:val="005A4E60"/>
    <w:rsid w:val="005B011F"/>
    <w:rsid w:val="005B38F3"/>
    <w:rsid w:val="005B5089"/>
    <w:rsid w:val="005C3090"/>
    <w:rsid w:val="005D1D9F"/>
    <w:rsid w:val="005D4ECA"/>
    <w:rsid w:val="005E1E1C"/>
    <w:rsid w:val="005E38E8"/>
    <w:rsid w:val="005E6736"/>
    <w:rsid w:val="005E7941"/>
    <w:rsid w:val="005F0877"/>
    <w:rsid w:val="005F0B98"/>
    <w:rsid w:val="005F75DE"/>
    <w:rsid w:val="006007E9"/>
    <w:rsid w:val="006030ED"/>
    <w:rsid w:val="00606C43"/>
    <w:rsid w:val="0061720C"/>
    <w:rsid w:val="00620630"/>
    <w:rsid w:val="00620A13"/>
    <w:rsid w:val="006234E5"/>
    <w:rsid w:val="006252D8"/>
    <w:rsid w:val="0062534D"/>
    <w:rsid w:val="006267F9"/>
    <w:rsid w:val="00627BC1"/>
    <w:rsid w:val="006324C6"/>
    <w:rsid w:val="006332CF"/>
    <w:rsid w:val="006341F2"/>
    <w:rsid w:val="00636E3B"/>
    <w:rsid w:val="00642FB9"/>
    <w:rsid w:val="00644487"/>
    <w:rsid w:val="00645BED"/>
    <w:rsid w:val="0064643E"/>
    <w:rsid w:val="006551A0"/>
    <w:rsid w:val="00661775"/>
    <w:rsid w:val="006638C9"/>
    <w:rsid w:val="006652DC"/>
    <w:rsid w:val="006673D6"/>
    <w:rsid w:val="00670914"/>
    <w:rsid w:val="00671CDE"/>
    <w:rsid w:val="0067579A"/>
    <w:rsid w:val="006904C1"/>
    <w:rsid w:val="00690C25"/>
    <w:rsid w:val="0069343C"/>
    <w:rsid w:val="00694C22"/>
    <w:rsid w:val="00695763"/>
    <w:rsid w:val="006970F0"/>
    <w:rsid w:val="006A3648"/>
    <w:rsid w:val="006A4E6C"/>
    <w:rsid w:val="006A534C"/>
    <w:rsid w:val="006A5DFD"/>
    <w:rsid w:val="006B5E24"/>
    <w:rsid w:val="006B6398"/>
    <w:rsid w:val="006C1644"/>
    <w:rsid w:val="006C18BD"/>
    <w:rsid w:val="006C4861"/>
    <w:rsid w:val="006C4F11"/>
    <w:rsid w:val="006D0EB2"/>
    <w:rsid w:val="006D422E"/>
    <w:rsid w:val="006D46A3"/>
    <w:rsid w:val="006D7628"/>
    <w:rsid w:val="006E4EA7"/>
    <w:rsid w:val="006E62EB"/>
    <w:rsid w:val="006E7B7F"/>
    <w:rsid w:val="006F47BD"/>
    <w:rsid w:val="006F512D"/>
    <w:rsid w:val="006F7190"/>
    <w:rsid w:val="00701738"/>
    <w:rsid w:val="00702405"/>
    <w:rsid w:val="00706AB5"/>
    <w:rsid w:val="00706D32"/>
    <w:rsid w:val="00707247"/>
    <w:rsid w:val="007125FF"/>
    <w:rsid w:val="0071279D"/>
    <w:rsid w:val="0071403C"/>
    <w:rsid w:val="00715772"/>
    <w:rsid w:val="007157E7"/>
    <w:rsid w:val="00717839"/>
    <w:rsid w:val="00717B43"/>
    <w:rsid w:val="00721C11"/>
    <w:rsid w:val="00727637"/>
    <w:rsid w:val="00732FFF"/>
    <w:rsid w:val="00736793"/>
    <w:rsid w:val="00741EC2"/>
    <w:rsid w:val="00742650"/>
    <w:rsid w:val="007445A3"/>
    <w:rsid w:val="00747AA0"/>
    <w:rsid w:val="007522DD"/>
    <w:rsid w:val="007525F2"/>
    <w:rsid w:val="007556C7"/>
    <w:rsid w:val="00761B8E"/>
    <w:rsid w:val="007630D2"/>
    <w:rsid w:val="007661F7"/>
    <w:rsid w:val="0076622B"/>
    <w:rsid w:val="0076691E"/>
    <w:rsid w:val="00770291"/>
    <w:rsid w:val="00770F4C"/>
    <w:rsid w:val="00773671"/>
    <w:rsid w:val="00773EC7"/>
    <w:rsid w:val="007740C2"/>
    <w:rsid w:val="00775FCB"/>
    <w:rsid w:val="00776461"/>
    <w:rsid w:val="007834CC"/>
    <w:rsid w:val="00787D3B"/>
    <w:rsid w:val="00797888"/>
    <w:rsid w:val="007A0770"/>
    <w:rsid w:val="007A3137"/>
    <w:rsid w:val="007A44EC"/>
    <w:rsid w:val="007A670B"/>
    <w:rsid w:val="007B2E66"/>
    <w:rsid w:val="007B2E9D"/>
    <w:rsid w:val="007B79AA"/>
    <w:rsid w:val="007C2693"/>
    <w:rsid w:val="007C5DA6"/>
    <w:rsid w:val="007C648D"/>
    <w:rsid w:val="007C6517"/>
    <w:rsid w:val="007C7433"/>
    <w:rsid w:val="007D189A"/>
    <w:rsid w:val="007D18D6"/>
    <w:rsid w:val="007D2AE8"/>
    <w:rsid w:val="007E01F7"/>
    <w:rsid w:val="007E5B5A"/>
    <w:rsid w:val="007E7DEB"/>
    <w:rsid w:val="007F6F16"/>
    <w:rsid w:val="00801271"/>
    <w:rsid w:val="00801482"/>
    <w:rsid w:val="008047D0"/>
    <w:rsid w:val="0081256F"/>
    <w:rsid w:val="0081417D"/>
    <w:rsid w:val="00815163"/>
    <w:rsid w:val="00815197"/>
    <w:rsid w:val="00816AE0"/>
    <w:rsid w:val="008233FB"/>
    <w:rsid w:val="008239DB"/>
    <w:rsid w:val="00824270"/>
    <w:rsid w:val="00843577"/>
    <w:rsid w:val="00844994"/>
    <w:rsid w:val="0084689C"/>
    <w:rsid w:val="00847368"/>
    <w:rsid w:val="00851CEE"/>
    <w:rsid w:val="00853022"/>
    <w:rsid w:val="00856459"/>
    <w:rsid w:val="00860B07"/>
    <w:rsid w:val="00861E3A"/>
    <w:rsid w:val="00863611"/>
    <w:rsid w:val="00867779"/>
    <w:rsid w:val="00870E47"/>
    <w:rsid w:val="00873C68"/>
    <w:rsid w:val="008821B6"/>
    <w:rsid w:val="00887461"/>
    <w:rsid w:val="008913CD"/>
    <w:rsid w:val="00895567"/>
    <w:rsid w:val="008A19F3"/>
    <w:rsid w:val="008A3C7E"/>
    <w:rsid w:val="008A447D"/>
    <w:rsid w:val="008A5214"/>
    <w:rsid w:val="008A7235"/>
    <w:rsid w:val="008B1742"/>
    <w:rsid w:val="008B2FF6"/>
    <w:rsid w:val="008B3835"/>
    <w:rsid w:val="008B5671"/>
    <w:rsid w:val="008B57AD"/>
    <w:rsid w:val="008B5D97"/>
    <w:rsid w:val="008C0D47"/>
    <w:rsid w:val="008C30AA"/>
    <w:rsid w:val="008C4B79"/>
    <w:rsid w:val="008C6310"/>
    <w:rsid w:val="008D417C"/>
    <w:rsid w:val="008D4E27"/>
    <w:rsid w:val="008D6356"/>
    <w:rsid w:val="008E5F62"/>
    <w:rsid w:val="008F4105"/>
    <w:rsid w:val="008F6FA6"/>
    <w:rsid w:val="008F7520"/>
    <w:rsid w:val="00900F0D"/>
    <w:rsid w:val="00907058"/>
    <w:rsid w:val="0090747E"/>
    <w:rsid w:val="009078D1"/>
    <w:rsid w:val="00912AA6"/>
    <w:rsid w:val="00914981"/>
    <w:rsid w:val="0092285C"/>
    <w:rsid w:val="00922A0E"/>
    <w:rsid w:val="009236FA"/>
    <w:rsid w:val="009260F6"/>
    <w:rsid w:val="00930B24"/>
    <w:rsid w:val="00931494"/>
    <w:rsid w:val="00933D6A"/>
    <w:rsid w:val="00935BE9"/>
    <w:rsid w:val="00940731"/>
    <w:rsid w:val="00941637"/>
    <w:rsid w:val="00944557"/>
    <w:rsid w:val="00946800"/>
    <w:rsid w:val="00950955"/>
    <w:rsid w:val="0095138C"/>
    <w:rsid w:val="009532AB"/>
    <w:rsid w:val="0095481A"/>
    <w:rsid w:val="00955863"/>
    <w:rsid w:val="00957C73"/>
    <w:rsid w:val="00962BF3"/>
    <w:rsid w:val="0096798D"/>
    <w:rsid w:val="00970E98"/>
    <w:rsid w:val="009730DA"/>
    <w:rsid w:val="0097494B"/>
    <w:rsid w:val="0097511E"/>
    <w:rsid w:val="009762CE"/>
    <w:rsid w:val="0098081B"/>
    <w:rsid w:val="0098133E"/>
    <w:rsid w:val="0098367F"/>
    <w:rsid w:val="00985C10"/>
    <w:rsid w:val="009863FC"/>
    <w:rsid w:val="0098708B"/>
    <w:rsid w:val="00987BAF"/>
    <w:rsid w:val="00990EAC"/>
    <w:rsid w:val="00991D11"/>
    <w:rsid w:val="00996194"/>
    <w:rsid w:val="0099717C"/>
    <w:rsid w:val="00997825"/>
    <w:rsid w:val="0099793B"/>
    <w:rsid w:val="009A06EE"/>
    <w:rsid w:val="009A1CB3"/>
    <w:rsid w:val="009A78AA"/>
    <w:rsid w:val="009A7F2A"/>
    <w:rsid w:val="009C15AC"/>
    <w:rsid w:val="009C1E84"/>
    <w:rsid w:val="009C2712"/>
    <w:rsid w:val="009C28A4"/>
    <w:rsid w:val="009C36DE"/>
    <w:rsid w:val="009C5201"/>
    <w:rsid w:val="009C62A8"/>
    <w:rsid w:val="009C6785"/>
    <w:rsid w:val="009D0E90"/>
    <w:rsid w:val="009D483E"/>
    <w:rsid w:val="009D5528"/>
    <w:rsid w:val="009D6117"/>
    <w:rsid w:val="009D69EC"/>
    <w:rsid w:val="009D7060"/>
    <w:rsid w:val="009F135E"/>
    <w:rsid w:val="009F1C8A"/>
    <w:rsid w:val="009F2F14"/>
    <w:rsid w:val="009F5270"/>
    <w:rsid w:val="009F59D7"/>
    <w:rsid w:val="009F7CCF"/>
    <w:rsid w:val="00A01824"/>
    <w:rsid w:val="00A0279B"/>
    <w:rsid w:val="00A06116"/>
    <w:rsid w:val="00A073F5"/>
    <w:rsid w:val="00A14315"/>
    <w:rsid w:val="00A15E10"/>
    <w:rsid w:val="00A22E7D"/>
    <w:rsid w:val="00A23666"/>
    <w:rsid w:val="00A26122"/>
    <w:rsid w:val="00A30081"/>
    <w:rsid w:val="00A3550C"/>
    <w:rsid w:val="00A36956"/>
    <w:rsid w:val="00A37F53"/>
    <w:rsid w:val="00A43971"/>
    <w:rsid w:val="00A43D43"/>
    <w:rsid w:val="00A443B6"/>
    <w:rsid w:val="00A50EA5"/>
    <w:rsid w:val="00A51A5D"/>
    <w:rsid w:val="00A52CF3"/>
    <w:rsid w:val="00A54F03"/>
    <w:rsid w:val="00A57C98"/>
    <w:rsid w:val="00A631A3"/>
    <w:rsid w:val="00A6325E"/>
    <w:rsid w:val="00A63893"/>
    <w:rsid w:val="00A64A7D"/>
    <w:rsid w:val="00A6518F"/>
    <w:rsid w:val="00A66360"/>
    <w:rsid w:val="00A67E0B"/>
    <w:rsid w:val="00A702AE"/>
    <w:rsid w:val="00A70C76"/>
    <w:rsid w:val="00A7464D"/>
    <w:rsid w:val="00A80780"/>
    <w:rsid w:val="00A8084F"/>
    <w:rsid w:val="00A82498"/>
    <w:rsid w:val="00A8274F"/>
    <w:rsid w:val="00A93B7E"/>
    <w:rsid w:val="00A94468"/>
    <w:rsid w:val="00A9632E"/>
    <w:rsid w:val="00AA16BA"/>
    <w:rsid w:val="00AA3349"/>
    <w:rsid w:val="00AA36CA"/>
    <w:rsid w:val="00AA3E68"/>
    <w:rsid w:val="00AA487E"/>
    <w:rsid w:val="00AA50F6"/>
    <w:rsid w:val="00AB047F"/>
    <w:rsid w:val="00AB276B"/>
    <w:rsid w:val="00AB2EEF"/>
    <w:rsid w:val="00AB465D"/>
    <w:rsid w:val="00AB7875"/>
    <w:rsid w:val="00AC051E"/>
    <w:rsid w:val="00AC2B27"/>
    <w:rsid w:val="00AC354C"/>
    <w:rsid w:val="00AC4F31"/>
    <w:rsid w:val="00AC50FA"/>
    <w:rsid w:val="00AC53A7"/>
    <w:rsid w:val="00AC6FD3"/>
    <w:rsid w:val="00AD0740"/>
    <w:rsid w:val="00AD1E5B"/>
    <w:rsid w:val="00AD74DC"/>
    <w:rsid w:val="00AE4CE5"/>
    <w:rsid w:val="00AF478D"/>
    <w:rsid w:val="00AF7668"/>
    <w:rsid w:val="00B06B73"/>
    <w:rsid w:val="00B101E0"/>
    <w:rsid w:val="00B125F0"/>
    <w:rsid w:val="00B142BF"/>
    <w:rsid w:val="00B158A4"/>
    <w:rsid w:val="00B2571F"/>
    <w:rsid w:val="00B27F07"/>
    <w:rsid w:val="00B3164A"/>
    <w:rsid w:val="00B36C5A"/>
    <w:rsid w:val="00B373E5"/>
    <w:rsid w:val="00B37E6B"/>
    <w:rsid w:val="00B42273"/>
    <w:rsid w:val="00B426FB"/>
    <w:rsid w:val="00B5318D"/>
    <w:rsid w:val="00B61A2D"/>
    <w:rsid w:val="00B62D3F"/>
    <w:rsid w:val="00B63A5B"/>
    <w:rsid w:val="00B6451B"/>
    <w:rsid w:val="00B6574F"/>
    <w:rsid w:val="00B65C4F"/>
    <w:rsid w:val="00B6663A"/>
    <w:rsid w:val="00B7174E"/>
    <w:rsid w:val="00B739FA"/>
    <w:rsid w:val="00B775B6"/>
    <w:rsid w:val="00B84157"/>
    <w:rsid w:val="00B90AEE"/>
    <w:rsid w:val="00B958DF"/>
    <w:rsid w:val="00B9769E"/>
    <w:rsid w:val="00BB0350"/>
    <w:rsid w:val="00BB24A9"/>
    <w:rsid w:val="00BB41FD"/>
    <w:rsid w:val="00BB6AAB"/>
    <w:rsid w:val="00BB6FFD"/>
    <w:rsid w:val="00BB7AEE"/>
    <w:rsid w:val="00BC17B4"/>
    <w:rsid w:val="00BC283C"/>
    <w:rsid w:val="00BC6799"/>
    <w:rsid w:val="00BC698A"/>
    <w:rsid w:val="00BD1121"/>
    <w:rsid w:val="00BD2B75"/>
    <w:rsid w:val="00BD442E"/>
    <w:rsid w:val="00BD5730"/>
    <w:rsid w:val="00BD738C"/>
    <w:rsid w:val="00BE1169"/>
    <w:rsid w:val="00BE35DB"/>
    <w:rsid w:val="00BE39B8"/>
    <w:rsid w:val="00BE71FF"/>
    <w:rsid w:val="00BF0033"/>
    <w:rsid w:val="00BF0F6B"/>
    <w:rsid w:val="00BF139F"/>
    <w:rsid w:val="00BF1424"/>
    <w:rsid w:val="00BF44A4"/>
    <w:rsid w:val="00BF7BFF"/>
    <w:rsid w:val="00C035AA"/>
    <w:rsid w:val="00C105A1"/>
    <w:rsid w:val="00C10B2D"/>
    <w:rsid w:val="00C112B1"/>
    <w:rsid w:val="00C11E33"/>
    <w:rsid w:val="00C122F9"/>
    <w:rsid w:val="00C1681F"/>
    <w:rsid w:val="00C17699"/>
    <w:rsid w:val="00C2408C"/>
    <w:rsid w:val="00C25265"/>
    <w:rsid w:val="00C2714A"/>
    <w:rsid w:val="00C3646B"/>
    <w:rsid w:val="00C435ED"/>
    <w:rsid w:val="00C44F52"/>
    <w:rsid w:val="00C52A0D"/>
    <w:rsid w:val="00C54F79"/>
    <w:rsid w:val="00C56E17"/>
    <w:rsid w:val="00C61DF4"/>
    <w:rsid w:val="00C66AEC"/>
    <w:rsid w:val="00C66B70"/>
    <w:rsid w:val="00C806AE"/>
    <w:rsid w:val="00C86701"/>
    <w:rsid w:val="00C8774D"/>
    <w:rsid w:val="00C92C19"/>
    <w:rsid w:val="00C9376A"/>
    <w:rsid w:val="00C939F5"/>
    <w:rsid w:val="00C93C3A"/>
    <w:rsid w:val="00C957A1"/>
    <w:rsid w:val="00C96227"/>
    <w:rsid w:val="00CA462A"/>
    <w:rsid w:val="00CA46E3"/>
    <w:rsid w:val="00CA5F3B"/>
    <w:rsid w:val="00CB1422"/>
    <w:rsid w:val="00CB211A"/>
    <w:rsid w:val="00CC13E6"/>
    <w:rsid w:val="00CC2529"/>
    <w:rsid w:val="00CC3B6C"/>
    <w:rsid w:val="00CC4111"/>
    <w:rsid w:val="00CC46AA"/>
    <w:rsid w:val="00CD1405"/>
    <w:rsid w:val="00CD4B75"/>
    <w:rsid w:val="00CE3A3D"/>
    <w:rsid w:val="00CE7A30"/>
    <w:rsid w:val="00CE7A85"/>
    <w:rsid w:val="00CF3070"/>
    <w:rsid w:val="00CF3B09"/>
    <w:rsid w:val="00CF4EF6"/>
    <w:rsid w:val="00D0073E"/>
    <w:rsid w:val="00D008C2"/>
    <w:rsid w:val="00D0476C"/>
    <w:rsid w:val="00D06070"/>
    <w:rsid w:val="00D065A6"/>
    <w:rsid w:val="00D1204C"/>
    <w:rsid w:val="00D1695C"/>
    <w:rsid w:val="00D20F86"/>
    <w:rsid w:val="00D24A5D"/>
    <w:rsid w:val="00D25CD9"/>
    <w:rsid w:val="00D26A08"/>
    <w:rsid w:val="00D270A5"/>
    <w:rsid w:val="00D2756B"/>
    <w:rsid w:val="00D3115C"/>
    <w:rsid w:val="00D31A36"/>
    <w:rsid w:val="00D33851"/>
    <w:rsid w:val="00D37FCB"/>
    <w:rsid w:val="00D4023D"/>
    <w:rsid w:val="00D4069A"/>
    <w:rsid w:val="00D478EB"/>
    <w:rsid w:val="00D5226D"/>
    <w:rsid w:val="00D529A9"/>
    <w:rsid w:val="00D54ECC"/>
    <w:rsid w:val="00D57EC8"/>
    <w:rsid w:val="00D60E9E"/>
    <w:rsid w:val="00D64438"/>
    <w:rsid w:val="00D664C5"/>
    <w:rsid w:val="00D7189D"/>
    <w:rsid w:val="00D730CA"/>
    <w:rsid w:val="00D7624C"/>
    <w:rsid w:val="00D762EF"/>
    <w:rsid w:val="00D76BF4"/>
    <w:rsid w:val="00D801DF"/>
    <w:rsid w:val="00D807CC"/>
    <w:rsid w:val="00D86307"/>
    <w:rsid w:val="00D87D2C"/>
    <w:rsid w:val="00D918E9"/>
    <w:rsid w:val="00D94F64"/>
    <w:rsid w:val="00D978E4"/>
    <w:rsid w:val="00DA33AC"/>
    <w:rsid w:val="00DA3CBC"/>
    <w:rsid w:val="00DA64D0"/>
    <w:rsid w:val="00DA6582"/>
    <w:rsid w:val="00DB0DFE"/>
    <w:rsid w:val="00DB30F4"/>
    <w:rsid w:val="00DB67CB"/>
    <w:rsid w:val="00DC22C2"/>
    <w:rsid w:val="00DC575A"/>
    <w:rsid w:val="00DC5FE1"/>
    <w:rsid w:val="00DC77D7"/>
    <w:rsid w:val="00DD2B98"/>
    <w:rsid w:val="00DD412D"/>
    <w:rsid w:val="00DD4754"/>
    <w:rsid w:val="00DE03C1"/>
    <w:rsid w:val="00DE18B5"/>
    <w:rsid w:val="00DE455F"/>
    <w:rsid w:val="00DE501B"/>
    <w:rsid w:val="00DE6504"/>
    <w:rsid w:val="00DE661B"/>
    <w:rsid w:val="00DF09F4"/>
    <w:rsid w:val="00E02E0B"/>
    <w:rsid w:val="00E0593E"/>
    <w:rsid w:val="00E14027"/>
    <w:rsid w:val="00E157BE"/>
    <w:rsid w:val="00E1602A"/>
    <w:rsid w:val="00E208B0"/>
    <w:rsid w:val="00E26720"/>
    <w:rsid w:val="00E36DF7"/>
    <w:rsid w:val="00E41AEE"/>
    <w:rsid w:val="00E42116"/>
    <w:rsid w:val="00E46889"/>
    <w:rsid w:val="00E4794F"/>
    <w:rsid w:val="00E508A7"/>
    <w:rsid w:val="00E50F28"/>
    <w:rsid w:val="00E51875"/>
    <w:rsid w:val="00E60A44"/>
    <w:rsid w:val="00E61B22"/>
    <w:rsid w:val="00E64EA8"/>
    <w:rsid w:val="00E666EA"/>
    <w:rsid w:val="00E74087"/>
    <w:rsid w:val="00E7652B"/>
    <w:rsid w:val="00E85295"/>
    <w:rsid w:val="00E85CEA"/>
    <w:rsid w:val="00E8690C"/>
    <w:rsid w:val="00E9119A"/>
    <w:rsid w:val="00E97C53"/>
    <w:rsid w:val="00EA1BA1"/>
    <w:rsid w:val="00EA6493"/>
    <w:rsid w:val="00EA70F3"/>
    <w:rsid w:val="00EA7476"/>
    <w:rsid w:val="00EB0651"/>
    <w:rsid w:val="00EB1F89"/>
    <w:rsid w:val="00EB1FC2"/>
    <w:rsid w:val="00EB6A0B"/>
    <w:rsid w:val="00EB7D5A"/>
    <w:rsid w:val="00EC0BBD"/>
    <w:rsid w:val="00EC14DF"/>
    <w:rsid w:val="00EC1BB9"/>
    <w:rsid w:val="00ED39D3"/>
    <w:rsid w:val="00ED3B32"/>
    <w:rsid w:val="00ED4484"/>
    <w:rsid w:val="00ED65FC"/>
    <w:rsid w:val="00ED6B45"/>
    <w:rsid w:val="00ED7346"/>
    <w:rsid w:val="00ED77F3"/>
    <w:rsid w:val="00ED7FD2"/>
    <w:rsid w:val="00EE39D2"/>
    <w:rsid w:val="00EE45D4"/>
    <w:rsid w:val="00EEC03C"/>
    <w:rsid w:val="00EF1410"/>
    <w:rsid w:val="00EF3BFF"/>
    <w:rsid w:val="00F05BB5"/>
    <w:rsid w:val="00F105A0"/>
    <w:rsid w:val="00F113BF"/>
    <w:rsid w:val="00F17B8F"/>
    <w:rsid w:val="00F20633"/>
    <w:rsid w:val="00F20ED0"/>
    <w:rsid w:val="00F2337D"/>
    <w:rsid w:val="00F25183"/>
    <w:rsid w:val="00F25908"/>
    <w:rsid w:val="00F26E37"/>
    <w:rsid w:val="00F31613"/>
    <w:rsid w:val="00F32A7C"/>
    <w:rsid w:val="00F34EC4"/>
    <w:rsid w:val="00F374E5"/>
    <w:rsid w:val="00F4021D"/>
    <w:rsid w:val="00F41216"/>
    <w:rsid w:val="00F4271F"/>
    <w:rsid w:val="00F52B60"/>
    <w:rsid w:val="00F5534E"/>
    <w:rsid w:val="00F556BE"/>
    <w:rsid w:val="00F6024D"/>
    <w:rsid w:val="00F6042B"/>
    <w:rsid w:val="00F62A47"/>
    <w:rsid w:val="00F62DCD"/>
    <w:rsid w:val="00F678FD"/>
    <w:rsid w:val="00F7451A"/>
    <w:rsid w:val="00F745DD"/>
    <w:rsid w:val="00F76B03"/>
    <w:rsid w:val="00F76EBD"/>
    <w:rsid w:val="00F76FAB"/>
    <w:rsid w:val="00F82250"/>
    <w:rsid w:val="00F84720"/>
    <w:rsid w:val="00F8478E"/>
    <w:rsid w:val="00F84AC0"/>
    <w:rsid w:val="00F84B99"/>
    <w:rsid w:val="00F85769"/>
    <w:rsid w:val="00F8700A"/>
    <w:rsid w:val="00F91124"/>
    <w:rsid w:val="00F94D75"/>
    <w:rsid w:val="00F9550F"/>
    <w:rsid w:val="00FA31E9"/>
    <w:rsid w:val="00FA3223"/>
    <w:rsid w:val="00FA6956"/>
    <w:rsid w:val="00FA6B80"/>
    <w:rsid w:val="00FB0221"/>
    <w:rsid w:val="00FB0572"/>
    <w:rsid w:val="00FB05EA"/>
    <w:rsid w:val="00FB22EE"/>
    <w:rsid w:val="00FB55D5"/>
    <w:rsid w:val="00FC4678"/>
    <w:rsid w:val="00FC6AE0"/>
    <w:rsid w:val="00FD0C4A"/>
    <w:rsid w:val="00FD2680"/>
    <w:rsid w:val="00FD418B"/>
    <w:rsid w:val="00FD73B1"/>
    <w:rsid w:val="00FE3635"/>
    <w:rsid w:val="00FE77D9"/>
    <w:rsid w:val="00FF1180"/>
    <w:rsid w:val="01E7AD33"/>
    <w:rsid w:val="02244777"/>
    <w:rsid w:val="034D08F6"/>
    <w:rsid w:val="03839A77"/>
    <w:rsid w:val="03AFC148"/>
    <w:rsid w:val="042660FE"/>
    <w:rsid w:val="06BB1E56"/>
    <w:rsid w:val="0715AE0A"/>
    <w:rsid w:val="07177A84"/>
    <w:rsid w:val="07386DEA"/>
    <w:rsid w:val="0794EA10"/>
    <w:rsid w:val="09DB2B4D"/>
    <w:rsid w:val="0BC7574C"/>
    <w:rsid w:val="0CA06678"/>
    <w:rsid w:val="0CF3EB3C"/>
    <w:rsid w:val="0DBDB09D"/>
    <w:rsid w:val="0E97A923"/>
    <w:rsid w:val="0F030047"/>
    <w:rsid w:val="0F5980FE"/>
    <w:rsid w:val="0F6445D3"/>
    <w:rsid w:val="0F734A70"/>
    <w:rsid w:val="104AB978"/>
    <w:rsid w:val="10F3A92F"/>
    <w:rsid w:val="10F5515F"/>
    <w:rsid w:val="1119478A"/>
    <w:rsid w:val="1127AF19"/>
    <w:rsid w:val="11B35F01"/>
    <w:rsid w:val="11DF7E9C"/>
    <w:rsid w:val="1213781D"/>
    <w:rsid w:val="13CF7D27"/>
    <w:rsid w:val="142CF221"/>
    <w:rsid w:val="15AB9E16"/>
    <w:rsid w:val="15E28BF4"/>
    <w:rsid w:val="1685B2C4"/>
    <w:rsid w:val="177E5C55"/>
    <w:rsid w:val="18145409"/>
    <w:rsid w:val="1862D6B1"/>
    <w:rsid w:val="18B1AF61"/>
    <w:rsid w:val="191A2CB6"/>
    <w:rsid w:val="19DA5BCA"/>
    <w:rsid w:val="1A55E18D"/>
    <w:rsid w:val="1A9C33A5"/>
    <w:rsid w:val="1B1BD61D"/>
    <w:rsid w:val="1C0A3C3B"/>
    <w:rsid w:val="1D11FC8C"/>
    <w:rsid w:val="1D8F7CEC"/>
    <w:rsid w:val="1E351B78"/>
    <w:rsid w:val="1EADCCED"/>
    <w:rsid w:val="20919849"/>
    <w:rsid w:val="20DDAD5E"/>
    <w:rsid w:val="212D2C21"/>
    <w:rsid w:val="21CCE762"/>
    <w:rsid w:val="21DE2239"/>
    <w:rsid w:val="21FD8FEC"/>
    <w:rsid w:val="224DA2BC"/>
    <w:rsid w:val="22797DBF"/>
    <w:rsid w:val="2368B7C3"/>
    <w:rsid w:val="24154E20"/>
    <w:rsid w:val="246C0D5D"/>
    <w:rsid w:val="24BB5B8C"/>
    <w:rsid w:val="2518FF45"/>
    <w:rsid w:val="251D0E71"/>
    <w:rsid w:val="253530AE"/>
    <w:rsid w:val="25AB2033"/>
    <w:rsid w:val="25C9AF66"/>
    <w:rsid w:val="25F7A907"/>
    <w:rsid w:val="260E9C54"/>
    <w:rsid w:val="26B8DED2"/>
    <w:rsid w:val="274CEEE2"/>
    <w:rsid w:val="283C28E6"/>
    <w:rsid w:val="292F49C9"/>
    <w:rsid w:val="29383E06"/>
    <w:rsid w:val="2B2F2336"/>
    <w:rsid w:val="2B59918E"/>
    <w:rsid w:val="2B758063"/>
    <w:rsid w:val="2CB255A3"/>
    <w:rsid w:val="2CF561EF"/>
    <w:rsid w:val="2DA6AEE2"/>
    <w:rsid w:val="2DDF2CFF"/>
    <w:rsid w:val="2E02BAEC"/>
    <w:rsid w:val="2E392F8A"/>
    <w:rsid w:val="2EC492C7"/>
    <w:rsid w:val="301807B6"/>
    <w:rsid w:val="3077E355"/>
    <w:rsid w:val="309BC5F6"/>
    <w:rsid w:val="309EB7E1"/>
    <w:rsid w:val="30B9DD65"/>
    <w:rsid w:val="30E67DC7"/>
    <w:rsid w:val="3156007A"/>
    <w:rsid w:val="317396B0"/>
    <w:rsid w:val="31C8D312"/>
    <w:rsid w:val="339F39E7"/>
    <w:rsid w:val="340E2640"/>
    <w:rsid w:val="349440DF"/>
    <w:rsid w:val="34A1791B"/>
    <w:rsid w:val="3570055A"/>
    <w:rsid w:val="3591B0B4"/>
    <w:rsid w:val="35F4A474"/>
    <w:rsid w:val="35F7794E"/>
    <w:rsid w:val="379074D5"/>
    <w:rsid w:val="37C90735"/>
    <w:rsid w:val="384D3957"/>
    <w:rsid w:val="3AC81597"/>
    <w:rsid w:val="3B2D59B2"/>
    <w:rsid w:val="3B91DAF8"/>
    <w:rsid w:val="3C7D0E55"/>
    <w:rsid w:val="3CC92A13"/>
    <w:rsid w:val="3D29AF4A"/>
    <w:rsid w:val="3E1E3726"/>
    <w:rsid w:val="3E64FA74"/>
    <w:rsid w:val="3F6235F1"/>
    <w:rsid w:val="40500C2C"/>
    <w:rsid w:val="405D5E95"/>
    <w:rsid w:val="4061500C"/>
    <w:rsid w:val="40D39314"/>
    <w:rsid w:val="41552BC3"/>
    <w:rsid w:val="43047216"/>
    <w:rsid w:val="430641C9"/>
    <w:rsid w:val="43F1824F"/>
    <w:rsid w:val="43FD5F0D"/>
    <w:rsid w:val="44431709"/>
    <w:rsid w:val="446EF7DD"/>
    <w:rsid w:val="450ADC16"/>
    <w:rsid w:val="45A6E908"/>
    <w:rsid w:val="45D5150A"/>
    <w:rsid w:val="45D82971"/>
    <w:rsid w:val="4662E764"/>
    <w:rsid w:val="46BBDBB6"/>
    <w:rsid w:val="47BEBADC"/>
    <w:rsid w:val="4870C8D8"/>
    <w:rsid w:val="48B779FA"/>
    <w:rsid w:val="4A1311A5"/>
    <w:rsid w:val="4A3374CC"/>
    <w:rsid w:val="4A9F2DB9"/>
    <w:rsid w:val="4C5DBBAF"/>
    <w:rsid w:val="4C6073B8"/>
    <w:rsid w:val="4CBDC034"/>
    <w:rsid w:val="4D22721A"/>
    <w:rsid w:val="4D2F2FB5"/>
    <w:rsid w:val="4D5FE30A"/>
    <w:rsid w:val="4F45D8A2"/>
    <w:rsid w:val="4F729EDC"/>
    <w:rsid w:val="4FB6D583"/>
    <w:rsid w:val="5079A809"/>
    <w:rsid w:val="5127AFEB"/>
    <w:rsid w:val="5282C9E7"/>
    <w:rsid w:val="52BB7A75"/>
    <w:rsid w:val="52F1DADC"/>
    <w:rsid w:val="538548DC"/>
    <w:rsid w:val="539E7139"/>
    <w:rsid w:val="53A057EF"/>
    <w:rsid w:val="5455BEB7"/>
    <w:rsid w:val="54CE6EAF"/>
    <w:rsid w:val="552A97F5"/>
    <w:rsid w:val="5585AB55"/>
    <w:rsid w:val="55B906FF"/>
    <w:rsid w:val="55CEA2EF"/>
    <w:rsid w:val="5655A3F6"/>
    <w:rsid w:val="56B6C412"/>
    <w:rsid w:val="572E7968"/>
    <w:rsid w:val="58A838C2"/>
    <w:rsid w:val="58CFE716"/>
    <w:rsid w:val="59611C60"/>
    <w:rsid w:val="59CD7BB4"/>
    <w:rsid w:val="5AF8F0B2"/>
    <w:rsid w:val="5AFCECC1"/>
    <w:rsid w:val="5BA91476"/>
    <w:rsid w:val="5BB0FC5B"/>
    <w:rsid w:val="5C7E8508"/>
    <w:rsid w:val="5CF03A38"/>
    <w:rsid w:val="5D38001E"/>
    <w:rsid w:val="5D898D97"/>
    <w:rsid w:val="5D89A8F5"/>
    <w:rsid w:val="5E1A5569"/>
    <w:rsid w:val="616F0D28"/>
    <w:rsid w:val="6193609D"/>
    <w:rsid w:val="61D057C6"/>
    <w:rsid w:val="63CC6CD4"/>
    <w:rsid w:val="63EC8538"/>
    <w:rsid w:val="64A3CF07"/>
    <w:rsid w:val="650829A6"/>
    <w:rsid w:val="6593BEBB"/>
    <w:rsid w:val="66D7397E"/>
    <w:rsid w:val="679BC211"/>
    <w:rsid w:val="69379272"/>
    <w:rsid w:val="6968CA44"/>
    <w:rsid w:val="69981E8F"/>
    <w:rsid w:val="6AA3D0DC"/>
    <w:rsid w:val="6B13108B"/>
    <w:rsid w:val="6C142F30"/>
    <w:rsid w:val="6CB37837"/>
    <w:rsid w:val="6CCEB706"/>
    <w:rsid w:val="6D469439"/>
    <w:rsid w:val="6D85FACB"/>
    <w:rsid w:val="6D88D972"/>
    <w:rsid w:val="6DE71B9D"/>
    <w:rsid w:val="6F4B2E86"/>
    <w:rsid w:val="6FB8B9E3"/>
    <w:rsid w:val="707A21B1"/>
    <w:rsid w:val="70C11C44"/>
    <w:rsid w:val="71732284"/>
    <w:rsid w:val="74DBA9C9"/>
    <w:rsid w:val="75948D67"/>
    <w:rsid w:val="75EB8307"/>
    <w:rsid w:val="77305DC8"/>
    <w:rsid w:val="77577AEE"/>
    <w:rsid w:val="78134A8B"/>
    <w:rsid w:val="7859F349"/>
    <w:rsid w:val="79AF1AEC"/>
    <w:rsid w:val="7A2850D2"/>
    <w:rsid w:val="7A7F7EB7"/>
    <w:rsid w:val="7DB71F79"/>
    <w:rsid w:val="7DDDF405"/>
    <w:rsid w:val="7DE002B4"/>
    <w:rsid w:val="7E1363D7"/>
    <w:rsid w:val="7EB00C70"/>
    <w:rsid w:val="7F52EFDA"/>
    <w:rsid w:val="7FCCB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vgu_Text"/>
    <w:qFormat/>
    <w:rsid w:val="001F4383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1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1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4">
    <w:name w:val="List Paragraph"/>
    <w:aliases w:val="vgu_List1"/>
    <w:basedOn w:val="a0"/>
    <w:link w:val="a5"/>
    <w:uiPriority w:val="34"/>
    <w:qFormat/>
    <w:rsid w:val="006D46A3"/>
    <w:pPr>
      <w:keepLines/>
      <w:tabs>
        <w:tab w:val="left" w:pos="1276"/>
      </w:tabs>
      <w:spacing w:before="0"/>
      <w:ind w:firstLine="0"/>
    </w:pPr>
  </w:style>
  <w:style w:type="character" w:customStyle="1" w:styleId="a5">
    <w:name w:val="Абзац списка Знак"/>
    <w:aliases w:val="vgu_List1 Знак"/>
    <w:basedOn w:val="a1"/>
    <w:link w:val="a4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1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0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0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0"/>
    <w:next w:val="a0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1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1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2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0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0"/>
    <w:next w:val="a0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1B4FD1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0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0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1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0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1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1"/>
    <w:rsid w:val="00C17A21"/>
    <w:rPr>
      <w:szCs w:val="24"/>
    </w:rPr>
  </w:style>
  <w:style w:type="paragraph" w:customStyle="1" w:styleId="vguxTitleDocName">
    <w:name w:val="vgux_TitleDocName"/>
    <w:basedOn w:val="a0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0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1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0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0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styleId="afc">
    <w:name w:val="FollowedHyperlink"/>
    <w:basedOn w:val="a1"/>
    <w:uiPriority w:val="99"/>
    <w:semiHidden/>
    <w:unhideWhenUsed/>
    <w:rsid w:val="007E01F7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752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igroutka.ru/starye-igry/37952-atari-pon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yandex.ru/games/app/100444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groutka.ru/igry-filvordy/52846-filvordy-lovec-slov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bc2650b-a465-4cc2-86e8-b3782a60224b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pzREgCsdIiMlzwsrhTSig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36E35F-DD9E-4766-A998-0D74EDA1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546</TotalTime>
  <Pages>25</Pages>
  <Words>3705</Words>
  <Characters>21123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tapo4ek _</cp:lastModifiedBy>
  <cp:revision>117</cp:revision>
  <cp:lastPrinted>2025-05-26T22:03:00Z</cp:lastPrinted>
  <dcterms:created xsi:type="dcterms:W3CDTF">2025-04-26T10:26:00Z</dcterms:created>
  <dcterms:modified xsi:type="dcterms:W3CDTF">2025-05-27T18:39:00Z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